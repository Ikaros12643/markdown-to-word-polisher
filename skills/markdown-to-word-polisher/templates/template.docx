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D31A7" w14:textId="0C107908" w:rsidR="00EE2372" w:rsidRPr="00CC248C" w:rsidRDefault="00EE2372" w:rsidP="00B474C9">
      <w:pPr>
        <w:pStyle w:val="a0"/>
        <w:numPr>
          <w:ilvl w:val="0"/>
          <w:numId w:val="0"/>
        </w:numPr>
        <w:rPr>
          <w:rFonts w:hint="eastAsia"/>
        </w:rPr>
      </w:pPr>
    </w:p>
    <w:sectPr w:rsidR="00EE2372" w:rsidRPr="00CC248C">
      <w:footerReference w:type="default" r:id="rId8"/>
      <w:headerReference w:type="first" r:id="rId9"/>
      <w:footerReference w:type="first" r:id="rId10"/>
      <w:pgSz w:w="11850" w:h="16783"/>
      <w:pgMar w:top="1440" w:right="1800" w:bottom="1440" w:left="1800" w:header="850" w:footer="794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73197D" w14:textId="77777777" w:rsidR="009D7933" w:rsidRDefault="009D7933">
      <w:r>
        <w:separator/>
      </w:r>
    </w:p>
  </w:endnote>
  <w:endnote w:type="continuationSeparator" w:id="0">
    <w:p w14:paraId="4E8C5362" w14:textId="77777777" w:rsidR="009D7933" w:rsidRDefault="009D79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DAF314" w14:textId="16470144" w:rsidR="00E747B6" w:rsidRPr="005B6A70" w:rsidRDefault="00E747B6" w:rsidP="00C03151">
    <w:pPr>
      <w:pStyle w:val="a7"/>
      <w:spacing w:line="240" w:lineRule="auto"/>
      <w:rPr>
        <w:rStyle w:val="ad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182AFB" w14:textId="77777777" w:rsidR="00C3550D" w:rsidRDefault="00000000">
    <w:pPr>
      <w:jc w:val="center"/>
    </w:pPr>
    <w:r>
      <w:rPr>
        <w:rFonts w:hint="eastAsia"/>
        <w:szCs w:val="21"/>
      </w:rPr>
      <w:t>第</w:t>
    </w:r>
    <w:r>
      <w:rPr>
        <w:rFonts w:hint="eastAsia"/>
        <w:szCs w:val="21"/>
      </w:rPr>
      <w:t xml:space="preserve"> </w:t>
    </w:r>
    <w:r>
      <w:rPr>
        <w:szCs w:val="21"/>
      </w:rPr>
      <w:fldChar w:fldCharType="begin"/>
    </w:r>
    <w:r>
      <w:rPr>
        <w:szCs w:val="21"/>
      </w:rPr>
      <w:instrText xml:space="preserve"> PAGE </w:instrText>
    </w:r>
    <w:r>
      <w:rPr>
        <w:szCs w:val="21"/>
      </w:rPr>
      <w:fldChar w:fldCharType="separate"/>
    </w:r>
    <w:r>
      <w:rPr>
        <w:szCs w:val="21"/>
      </w:rPr>
      <w:t>1</w:t>
    </w:r>
    <w:r>
      <w:rPr>
        <w:szCs w:val="21"/>
      </w:rPr>
      <w:fldChar w:fldCharType="end"/>
    </w:r>
    <w:r>
      <w:rPr>
        <w:rFonts w:hint="eastAsia"/>
        <w:szCs w:val="21"/>
      </w:rPr>
      <w:t xml:space="preserve"> </w:t>
    </w:r>
    <w:r>
      <w:rPr>
        <w:rFonts w:hint="eastAsia"/>
        <w:szCs w:val="21"/>
      </w:rPr>
      <w:t>页</w:t>
    </w:r>
    <w:r>
      <w:rPr>
        <w:rFonts w:hint="eastAsia"/>
        <w:szCs w:val="21"/>
      </w:rPr>
      <w:t xml:space="preserve"> </w:t>
    </w:r>
    <w:r>
      <w:rPr>
        <w:rFonts w:hint="eastAsia"/>
        <w:szCs w:val="21"/>
      </w:rPr>
      <w:t>共</w:t>
    </w:r>
    <w:r>
      <w:rPr>
        <w:rFonts w:hint="eastAsia"/>
        <w:szCs w:val="21"/>
      </w:rPr>
      <w:t xml:space="preserve"> </w:t>
    </w:r>
    <w:r>
      <w:rPr>
        <w:szCs w:val="21"/>
      </w:rPr>
      <w:fldChar w:fldCharType="begin"/>
    </w:r>
    <w:r>
      <w:rPr>
        <w:szCs w:val="21"/>
      </w:rPr>
      <w:instrText xml:space="preserve"> NUMPAGES </w:instrText>
    </w:r>
    <w:r>
      <w:rPr>
        <w:szCs w:val="21"/>
      </w:rPr>
      <w:fldChar w:fldCharType="separate"/>
    </w:r>
    <w:r>
      <w:rPr>
        <w:szCs w:val="21"/>
      </w:rPr>
      <w:t>7</w:t>
    </w:r>
    <w:r>
      <w:rPr>
        <w:szCs w:val="21"/>
      </w:rPr>
      <w:fldChar w:fldCharType="end"/>
    </w:r>
    <w:r>
      <w:rPr>
        <w:rFonts w:hint="eastAsia"/>
        <w:szCs w:val="21"/>
      </w:rPr>
      <w:t xml:space="preserve"> </w:t>
    </w:r>
    <w:r>
      <w:rPr>
        <w:rFonts w:hint="eastAsia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A69B5C" w14:textId="77777777" w:rsidR="009D7933" w:rsidRDefault="009D7933">
      <w:r>
        <w:separator/>
      </w:r>
    </w:p>
  </w:footnote>
  <w:footnote w:type="continuationSeparator" w:id="0">
    <w:p w14:paraId="28906ADB" w14:textId="77777777" w:rsidR="009D7933" w:rsidRDefault="009D79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D7513E" w14:textId="77777777" w:rsidR="00C3550D" w:rsidRDefault="00000000">
    <w:pPr>
      <w:pBdr>
        <w:bottom w:val="single" w:sz="6" w:space="0" w:color="auto"/>
      </w:pBdr>
      <w:jc w:val="right"/>
    </w:pPr>
    <w:r>
      <w:rPr>
        <w:rFonts w:hint="eastAsia"/>
      </w:rPr>
      <w:t>测试报告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A0CA5"/>
    <w:multiLevelType w:val="hybridMultilevel"/>
    <w:tmpl w:val="A9DCD28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B946FFB"/>
    <w:multiLevelType w:val="multilevel"/>
    <w:tmpl w:val="0B946FFB"/>
    <w:lvl w:ilvl="0">
      <w:start w:val="1"/>
      <w:numFmt w:val="decimal"/>
      <w:lvlText w:val="（%1）"/>
      <w:lvlJc w:val="left"/>
      <w:pPr>
        <w:ind w:left="987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407" w:hanging="420"/>
      </w:pPr>
    </w:lvl>
    <w:lvl w:ilvl="2">
      <w:start w:val="1"/>
      <w:numFmt w:val="lowerRoman"/>
      <w:lvlText w:val="%3."/>
      <w:lvlJc w:val="right"/>
      <w:pPr>
        <w:ind w:left="1827" w:hanging="420"/>
      </w:pPr>
    </w:lvl>
    <w:lvl w:ilvl="3">
      <w:start w:val="1"/>
      <w:numFmt w:val="decimal"/>
      <w:lvlText w:val="%4."/>
      <w:lvlJc w:val="left"/>
      <w:pPr>
        <w:ind w:left="2247" w:hanging="420"/>
      </w:pPr>
    </w:lvl>
    <w:lvl w:ilvl="4">
      <w:start w:val="1"/>
      <w:numFmt w:val="lowerLetter"/>
      <w:lvlText w:val="%5)"/>
      <w:lvlJc w:val="left"/>
      <w:pPr>
        <w:ind w:left="2667" w:hanging="420"/>
      </w:pPr>
    </w:lvl>
    <w:lvl w:ilvl="5">
      <w:start w:val="1"/>
      <w:numFmt w:val="lowerRoman"/>
      <w:lvlText w:val="%6."/>
      <w:lvlJc w:val="right"/>
      <w:pPr>
        <w:ind w:left="3087" w:hanging="420"/>
      </w:pPr>
    </w:lvl>
    <w:lvl w:ilvl="6">
      <w:start w:val="1"/>
      <w:numFmt w:val="decimal"/>
      <w:lvlText w:val="%7."/>
      <w:lvlJc w:val="left"/>
      <w:pPr>
        <w:ind w:left="3507" w:hanging="420"/>
      </w:pPr>
    </w:lvl>
    <w:lvl w:ilvl="7">
      <w:start w:val="1"/>
      <w:numFmt w:val="lowerLetter"/>
      <w:lvlText w:val="%8)"/>
      <w:lvlJc w:val="left"/>
      <w:pPr>
        <w:ind w:left="3927" w:hanging="420"/>
      </w:pPr>
    </w:lvl>
    <w:lvl w:ilvl="8">
      <w:start w:val="1"/>
      <w:numFmt w:val="lowerRoman"/>
      <w:lvlText w:val="%9."/>
      <w:lvlJc w:val="right"/>
      <w:pPr>
        <w:ind w:left="4347" w:hanging="420"/>
      </w:pPr>
    </w:lvl>
  </w:abstractNum>
  <w:abstractNum w:abstractNumId="2" w15:restartNumberingAfterBreak="0">
    <w:nsid w:val="0F916DBB"/>
    <w:multiLevelType w:val="hybridMultilevel"/>
    <w:tmpl w:val="DE26ED7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12824934"/>
    <w:multiLevelType w:val="hybridMultilevel"/>
    <w:tmpl w:val="2ECEF01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" w15:restartNumberingAfterBreak="0">
    <w:nsid w:val="13235A4F"/>
    <w:multiLevelType w:val="hybridMultilevel"/>
    <w:tmpl w:val="CC36CB28"/>
    <w:lvl w:ilvl="0" w:tplc="FFFFFFFF">
      <w:start w:val="1"/>
      <w:numFmt w:val="decimal"/>
      <w:lvlText w:val="%1)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14830EB1"/>
    <w:multiLevelType w:val="hybridMultilevel"/>
    <w:tmpl w:val="CC36CB28"/>
    <w:lvl w:ilvl="0" w:tplc="FFFFFFFF">
      <w:start w:val="1"/>
      <w:numFmt w:val="decimal"/>
      <w:lvlText w:val="%1)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68D4CE6"/>
    <w:multiLevelType w:val="hybridMultilevel"/>
    <w:tmpl w:val="CC36CB28"/>
    <w:lvl w:ilvl="0" w:tplc="FFFFFFFF">
      <w:start w:val="1"/>
      <w:numFmt w:val="decimal"/>
      <w:lvlText w:val="%1)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16BF5200"/>
    <w:multiLevelType w:val="multilevel"/>
    <w:tmpl w:val="25128630"/>
    <w:lvl w:ilvl="0">
      <w:start w:val="1"/>
      <w:numFmt w:val="bullet"/>
      <w:pStyle w:val="a"/>
      <w:suff w:val="space"/>
      <w:lvlText w:val=""/>
      <w:lvlJc w:val="left"/>
      <w:pPr>
        <w:ind w:left="425" w:firstLine="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8" w15:restartNumberingAfterBreak="0">
    <w:nsid w:val="181D3442"/>
    <w:multiLevelType w:val="hybridMultilevel"/>
    <w:tmpl w:val="446436E8"/>
    <w:lvl w:ilvl="0" w:tplc="71AAF7A4">
      <w:start w:val="1"/>
      <w:numFmt w:val="decimal"/>
      <w:lvlText w:val="%1）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186336E7"/>
    <w:multiLevelType w:val="hybridMultilevel"/>
    <w:tmpl w:val="4692B350"/>
    <w:lvl w:ilvl="0" w:tplc="FF46E72C">
      <w:start w:val="1"/>
      <w:numFmt w:val="bullet"/>
      <w:suff w:val="nothing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0" w15:restartNumberingAfterBreak="0">
    <w:nsid w:val="1B8C1357"/>
    <w:multiLevelType w:val="multilevel"/>
    <w:tmpl w:val="17DCC538"/>
    <w:lvl w:ilvl="0">
      <w:start w:val="1"/>
      <w:numFmt w:val="decimal"/>
      <w:pStyle w:val="1"/>
      <w:suff w:val="space"/>
      <w:lvlText w:val="%1"/>
      <w:lvlJc w:val="left"/>
      <w:pPr>
        <w:ind w:left="432" w:hanging="432"/>
      </w:pPr>
      <w:rPr>
        <w:rFonts w:ascii="Times New Roman" w:eastAsia="宋体" w:hAnsi="Times New Roman"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576" w:hanging="576"/>
      </w:pPr>
      <w:rPr>
        <w:rFonts w:asciiTheme="majorHAnsi" w:eastAsia="宋体" w:hAnsiTheme="majorHAnsi"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720" w:hanging="720"/>
      </w:pPr>
      <w:rPr>
        <w:rFonts w:asciiTheme="majorHAnsi" w:eastAsia="宋体" w:hAnsiTheme="majorHAnsi"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11" w15:restartNumberingAfterBreak="0">
    <w:nsid w:val="23041414"/>
    <w:multiLevelType w:val="multilevel"/>
    <w:tmpl w:val="8CCE4B8C"/>
    <w:lvl w:ilvl="0">
      <w:start w:val="1"/>
      <w:numFmt w:val="decimal"/>
      <w:suff w:val="nothing"/>
      <w:lvlText w:val="%1"/>
      <w:lvlJc w:val="left"/>
      <w:pPr>
        <w:ind w:left="44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320" w:hanging="44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760" w:hanging="44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200" w:hanging="44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640" w:hanging="44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080" w:hanging="44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520" w:hanging="44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40"/>
      </w:pPr>
      <w:rPr>
        <w:rFonts w:hint="eastAsia"/>
      </w:rPr>
    </w:lvl>
  </w:abstractNum>
  <w:abstractNum w:abstractNumId="12" w15:restartNumberingAfterBreak="0">
    <w:nsid w:val="25F96F63"/>
    <w:multiLevelType w:val="multilevel"/>
    <w:tmpl w:val="8F3456B8"/>
    <w:lvl w:ilvl="0">
      <w:start w:val="1"/>
      <w:numFmt w:val="decimal"/>
      <w:suff w:val="nothing"/>
      <w:lvlText w:val="%1"/>
      <w:lvlJc w:val="left"/>
      <w:pPr>
        <w:ind w:left="581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021" w:hanging="44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461" w:hanging="44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901" w:hanging="44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341" w:hanging="44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81" w:hanging="44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221" w:hanging="44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661" w:hanging="44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101" w:hanging="440"/>
      </w:pPr>
      <w:rPr>
        <w:rFonts w:hint="eastAsia"/>
      </w:rPr>
    </w:lvl>
  </w:abstractNum>
  <w:abstractNum w:abstractNumId="13" w15:restartNumberingAfterBreak="0">
    <w:nsid w:val="2FA80BEF"/>
    <w:multiLevelType w:val="hybridMultilevel"/>
    <w:tmpl w:val="635E61D0"/>
    <w:lvl w:ilvl="0" w:tplc="99B64DC2">
      <w:start w:val="1"/>
      <w:numFmt w:val="decimal"/>
      <w:suff w:val="nothing"/>
      <w:lvlText w:val="%1"/>
      <w:lvlJc w:val="center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359C72DC"/>
    <w:multiLevelType w:val="hybridMultilevel"/>
    <w:tmpl w:val="16F4F10A"/>
    <w:lvl w:ilvl="0" w:tplc="9FB467BC">
      <w:start w:val="1"/>
      <w:numFmt w:val="decimal"/>
      <w:suff w:val="nothing"/>
      <w:lvlText w:val="%1）"/>
      <w:lvlJc w:val="left"/>
      <w:pPr>
        <w:ind w:left="0" w:firstLine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5" w15:restartNumberingAfterBreak="0">
    <w:nsid w:val="40CE5060"/>
    <w:multiLevelType w:val="hybridMultilevel"/>
    <w:tmpl w:val="884899A2"/>
    <w:lvl w:ilvl="0" w:tplc="BE9618E0">
      <w:start w:val="1"/>
      <w:numFmt w:val="bullet"/>
      <w:lvlText w:val="-"/>
      <w:lvlJc w:val="left"/>
      <w:pPr>
        <w:ind w:left="360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45DD00E7"/>
    <w:multiLevelType w:val="hybridMultilevel"/>
    <w:tmpl w:val="9C5019D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463C2D57"/>
    <w:multiLevelType w:val="multilevel"/>
    <w:tmpl w:val="2F566896"/>
    <w:lvl w:ilvl="0">
      <w:start w:val="1"/>
      <w:numFmt w:val="bullet"/>
      <w:suff w:val="nothing"/>
      <w:lvlText w:val=""/>
      <w:lvlJc w:val="left"/>
      <w:pPr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756630"/>
    <w:multiLevelType w:val="hybridMultilevel"/>
    <w:tmpl w:val="A30CAAEE"/>
    <w:lvl w:ilvl="0" w:tplc="46023158">
      <w:start w:val="1"/>
      <w:numFmt w:val="decimal"/>
      <w:suff w:val="nothing"/>
      <w:lvlText w:val="%1）"/>
      <w:lvlJc w:val="left"/>
      <w:pPr>
        <w:ind w:left="0" w:firstLine="442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9" w15:restartNumberingAfterBreak="0">
    <w:nsid w:val="498835D0"/>
    <w:multiLevelType w:val="multilevel"/>
    <w:tmpl w:val="BD5C294A"/>
    <w:lvl w:ilvl="0">
      <w:start w:val="1"/>
      <w:numFmt w:val="bullet"/>
      <w:suff w:val="nothing"/>
      <w:lvlText w:val=""/>
      <w:lvlJc w:val="left"/>
      <w:pPr>
        <w:ind w:left="720" w:hanging="360"/>
      </w:pPr>
      <w:rPr>
        <w:rFonts w:ascii="Wingdings" w:hAnsi="Wingdings"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4941FF"/>
    <w:multiLevelType w:val="multilevel"/>
    <w:tmpl w:val="9A4CD562"/>
    <w:lvl w:ilvl="0">
      <w:start w:val="1"/>
      <w:numFmt w:val="decimal"/>
      <w:pStyle w:val="a0"/>
      <w:suff w:val="space"/>
      <w:lvlText w:val="(%1)"/>
      <w:lvlJc w:val="left"/>
      <w:pPr>
        <w:ind w:left="0" w:firstLine="425"/>
      </w:pPr>
      <w:rPr>
        <w:rFonts w:hint="eastAsia"/>
      </w:rPr>
    </w:lvl>
    <w:lvl w:ilvl="1">
      <w:start w:val="1"/>
      <w:numFmt w:val="decimal"/>
      <w:suff w:val="space"/>
      <w:lvlText w:val="%2)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1" w15:restartNumberingAfterBreak="0">
    <w:nsid w:val="540D3B38"/>
    <w:multiLevelType w:val="hybridMultilevel"/>
    <w:tmpl w:val="4620C53E"/>
    <w:lvl w:ilvl="0" w:tplc="B748BF48">
      <w:start w:val="1"/>
      <w:numFmt w:val="bullet"/>
      <w:suff w:val="nothing"/>
      <w:lvlText w:val=""/>
      <w:lvlJc w:val="left"/>
      <w:pPr>
        <w:ind w:left="0" w:firstLine="442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2" w15:restartNumberingAfterBreak="0">
    <w:nsid w:val="58ED5600"/>
    <w:multiLevelType w:val="multilevel"/>
    <w:tmpl w:val="2C040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026D56"/>
    <w:multiLevelType w:val="hybridMultilevel"/>
    <w:tmpl w:val="2890858E"/>
    <w:lvl w:ilvl="0" w:tplc="90F44A3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4" w15:restartNumberingAfterBreak="0">
    <w:nsid w:val="5F1E3A4B"/>
    <w:multiLevelType w:val="multilevel"/>
    <w:tmpl w:val="29BA152E"/>
    <w:lvl w:ilvl="0">
      <w:start w:val="1"/>
      <w:numFmt w:val="bullet"/>
      <w:suff w:val="nothing"/>
      <w:lvlText w:val=""/>
      <w:lvlJc w:val="left"/>
      <w:pPr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0A0C17"/>
    <w:multiLevelType w:val="hybridMultilevel"/>
    <w:tmpl w:val="BF64E43C"/>
    <w:lvl w:ilvl="0" w:tplc="18FCEE72">
      <w:start w:val="1"/>
      <w:numFmt w:val="decimal"/>
      <w:suff w:val="nothing"/>
      <w:lvlText w:val="%1）"/>
      <w:lvlJc w:val="left"/>
      <w:pPr>
        <w:ind w:left="0" w:firstLine="442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6" w15:restartNumberingAfterBreak="0">
    <w:nsid w:val="65AC4004"/>
    <w:multiLevelType w:val="hybridMultilevel"/>
    <w:tmpl w:val="1F58E2C2"/>
    <w:lvl w:ilvl="0" w:tplc="0409000B">
      <w:start w:val="1"/>
      <w:numFmt w:val="bullet"/>
      <w:lvlText w:val=""/>
      <w:lvlJc w:val="left"/>
      <w:pPr>
        <w:ind w:left="12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27" w15:restartNumberingAfterBreak="0">
    <w:nsid w:val="67D766DA"/>
    <w:multiLevelType w:val="multilevel"/>
    <w:tmpl w:val="67D766DA"/>
    <w:lvl w:ilvl="0">
      <w:start w:val="1"/>
      <w:numFmt w:val="decimal"/>
      <w:lvlText w:val="%1)"/>
      <w:lvlJc w:val="left"/>
      <w:pPr>
        <w:ind w:left="987" w:hanging="420"/>
      </w:pPr>
    </w:lvl>
    <w:lvl w:ilvl="1">
      <w:start w:val="1"/>
      <w:numFmt w:val="lowerLetter"/>
      <w:lvlText w:val="%2)"/>
      <w:lvlJc w:val="left"/>
      <w:pPr>
        <w:ind w:left="1407" w:hanging="420"/>
      </w:pPr>
    </w:lvl>
    <w:lvl w:ilvl="2">
      <w:start w:val="1"/>
      <w:numFmt w:val="lowerRoman"/>
      <w:lvlText w:val="%3."/>
      <w:lvlJc w:val="right"/>
      <w:pPr>
        <w:ind w:left="1827" w:hanging="420"/>
      </w:pPr>
    </w:lvl>
    <w:lvl w:ilvl="3">
      <w:start w:val="1"/>
      <w:numFmt w:val="decimal"/>
      <w:lvlText w:val="%4."/>
      <w:lvlJc w:val="left"/>
      <w:pPr>
        <w:ind w:left="2247" w:hanging="420"/>
      </w:pPr>
    </w:lvl>
    <w:lvl w:ilvl="4">
      <w:start w:val="1"/>
      <w:numFmt w:val="lowerLetter"/>
      <w:lvlText w:val="%5)"/>
      <w:lvlJc w:val="left"/>
      <w:pPr>
        <w:ind w:left="2667" w:hanging="420"/>
      </w:pPr>
    </w:lvl>
    <w:lvl w:ilvl="5">
      <w:start w:val="1"/>
      <w:numFmt w:val="lowerRoman"/>
      <w:lvlText w:val="%6."/>
      <w:lvlJc w:val="right"/>
      <w:pPr>
        <w:ind w:left="3087" w:hanging="420"/>
      </w:pPr>
    </w:lvl>
    <w:lvl w:ilvl="6">
      <w:start w:val="1"/>
      <w:numFmt w:val="decimal"/>
      <w:lvlText w:val="%7."/>
      <w:lvlJc w:val="left"/>
      <w:pPr>
        <w:ind w:left="3507" w:hanging="420"/>
      </w:pPr>
    </w:lvl>
    <w:lvl w:ilvl="7">
      <w:start w:val="1"/>
      <w:numFmt w:val="lowerLetter"/>
      <w:lvlText w:val="%8)"/>
      <w:lvlJc w:val="left"/>
      <w:pPr>
        <w:ind w:left="3927" w:hanging="420"/>
      </w:pPr>
    </w:lvl>
    <w:lvl w:ilvl="8">
      <w:start w:val="1"/>
      <w:numFmt w:val="lowerRoman"/>
      <w:lvlText w:val="%9."/>
      <w:lvlJc w:val="right"/>
      <w:pPr>
        <w:ind w:left="4347" w:hanging="420"/>
      </w:pPr>
    </w:lvl>
  </w:abstractNum>
  <w:abstractNum w:abstractNumId="28" w15:restartNumberingAfterBreak="0">
    <w:nsid w:val="6CC17C25"/>
    <w:multiLevelType w:val="multilevel"/>
    <w:tmpl w:val="67B4EA3A"/>
    <w:lvl w:ilvl="0">
      <w:start w:val="1"/>
      <w:numFmt w:val="bullet"/>
      <w:suff w:val="nothing"/>
      <w:lvlText w:val=""/>
      <w:lvlJc w:val="left"/>
      <w:pPr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347197"/>
    <w:multiLevelType w:val="hybridMultilevel"/>
    <w:tmpl w:val="B7ACE3FC"/>
    <w:lvl w:ilvl="0" w:tplc="6624D3B4">
      <w:start w:val="1"/>
      <w:numFmt w:val="bullet"/>
      <w:suff w:val="nothing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30" w15:restartNumberingAfterBreak="0">
    <w:nsid w:val="737F2959"/>
    <w:multiLevelType w:val="multilevel"/>
    <w:tmpl w:val="C22CCDB4"/>
    <w:lvl w:ilvl="0">
      <w:start w:val="1"/>
      <w:numFmt w:val="bullet"/>
      <w:suff w:val="nothing"/>
      <w:lvlText w:val=""/>
      <w:lvlJc w:val="left"/>
      <w:pPr>
        <w:ind w:left="987" w:hanging="420"/>
      </w:pPr>
      <w:rPr>
        <w:rFonts w:ascii="Wingdings" w:hAnsi="Wingdings" w:hint="default"/>
      </w:rPr>
    </w:lvl>
    <w:lvl w:ilvl="1">
      <w:start w:val="1"/>
      <w:numFmt w:val="lowerLetter"/>
      <w:lvlText w:val="%2)"/>
      <w:lvlJc w:val="left"/>
      <w:pPr>
        <w:ind w:left="1407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827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247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667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87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507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927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47" w:hanging="420"/>
      </w:pPr>
      <w:rPr>
        <w:rFonts w:hint="eastAsia"/>
      </w:rPr>
    </w:lvl>
  </w:abstractNum>
  <w:abstractNum w:abstractNumId="31" w15:restartNumberingAfterBreak="0">
    <w:nsid w:val="743F58A1"/>
    <w:multiLevelType w:val="hybridMultilevel"/>
    <w:tmpl w:val="CC36CB28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2" w15:restartNumberingAfterBreak="0">
    <w:nsid w:val="75A0420A"/>
    <w:multiLevelType w:val="multilevel"/>
    <w:tmpl w:val="CA387718"/>
    <w:lvl w:ilvl="0">
      <w:start w:val="1"/>
      <w:numFmt w:val="bullet"/>
      <w:suff w:val="nothing"/>
      <w:lvlText w:val=""/>
      <w:lvlJc w:val="left"/>
      <w:pPr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7F0404"/>
    <w:multiLevelType w:val="multilevel"/>
    <w:tmpl w:val="BD969DF0"/>
    <w:lvl w:ilvl="0">
      <w:start w:val="1"/>
      <w:numFmt w:val="bullet"/>
      <w:suff w:val="nothing"/>
      <w:lvlText w:val=""/>
      <w:lvlJc w:val="left"/>
      <w:pPr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EA4361"/>
    <w:multiLevelType w:val="hybridMultilevel"/>
    <w:tmpl w:val="6640087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5" w15:restartNumberingAfterBreak="0">
    <w:nsid w:val="7C4E0356"/>
    <w:multiLevelType w:val="hybridMultilevel"/>
    <w:tmpl w:val="46743AFE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36" w15:restartNumberingAfterBreak="0">
    <w:nsid w:val="7D6E3B60"/>
    <w:multiLevelType w:val="multilevel"/>
    <w:tmpl w:val="28F8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60793A"/>
    <w:multiLevelType w:val="hybridMultilevel"/>
    <w:tmpl w:val="372E2A4C"/>
    <w:lvl w:ilvl="0" w:tplc="4F362DCA">
      <w:start w:val="1"/>
      <w:numFmt w:val="bullet"/>
      <w:suff w:val="nothing"/>
      <w:lvlText w:val=""/>
      <w:lvlJc w:val="left"/>
      <w:pPr>
        <w:ind w:left="440" w:firstLine="2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8" w15:restartNumberingAfterBreak="0">
    <w:nsid w:val="7F4D07F0"/>
    <w:multiLevelType w:val="multilevel"/>
    <w:tmpl w:val="7F4D07F0"/>
    <w:lvl w:ilvl="0">
      <w:start w:val="1"/>
      <w:numFmt w:val="decimal"/>
      <w:lvlText w:val="（%1）"/>
      <w:lvlJc w:val="left"/>
      <w:pPr>
        <w:ind w:left="704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124" w:hanging="420"/>
      </w:pPr>
    </w:lvl>
    <w:lvl w:ilvl="2">
      <w:start w:val="1"/>
      <w:numFmt w:val="lowerRoman"/>
      <w:lvlText w:val="%3."/>
      <w:lvlJc w:val="right"/>
      <w:pPr>
        <w:ind w:left="1544" w:hanging="420"/>
      </w:pPr>
    </w:lvl>
    <w:lvl w:ilvl="3">
      <w:start w:val="1"/>
      <w:numFmt w:val="decimal"/>
      <w:lvlText w:val="%4."/>
      <w:lvlJc w:val="left"/>
      <w:pPr>
        <w:ind w:left="1964" w:hanging="420"/>
      </w:pPr>
    </w:lvl>
    <w:lvl w:ilvl="4">
      <w:start w:val="1"/>
      <w:numFmt w:val="lowerLetter"/>
      <w:lvlText w:val="%5)"/>
      <w:lvlJc w:val="left"/>
      <w:pPr>
        <w:ind w:left="2384" w:hanging="420"/>
      </w:pPr>
    </w:lvl>
    <w:lvl w:ilvl="5">
      <w:start w:val="1"/>
      <w:numFmt w:val="lowerRoman"/>
      <w:lvlText w:val="%6."/>
      <w:lvlJc w:val="right"/>
      <w:pPr>
        <w:ind w:left="2804" w:hanging="420"/>
      </w:pPr>
    </w:lvl>
    <w:lvl w:ilvl="6">
      <w:start w:val="1"/>
      <w:numFmt w:val="decimal"/>
      <w:lvlText w:val="%7."/>
      <w:lvlJc w:val="left"/>
      <w:pPr>
        <w:ind w:left="3224" w:hanging="420"/>
      </w:pPr>
    </w:lvl>
    <w:lvl w:ilvl="7">
      <w:start w:val="1"/>
      <w:numFmt w:val="lowerLetter"/>
      <w:lvlText w:val="%8)"/>
      <w:lvlJc w:val="left"/>
      <w:pPr>
        <w:ind w:left="3644" w:hanging="420"/>
      </w:pPr>
    </w:lvl>
    <w:lvl w:ilvl="8">
      <w:start w:val="1"/>
      <w:numFmt w:val="lowerRoman"/>
      <w:lvlText w:val="%9."/>
      <w:lvlJc w:val="right"/>
      <w:pPr>
        <w:ind w:left="4064" w:hanging="420"/>
      </w:pPr>
    </w:lvl>
  </w:abstractNum>
  <w:num w:numId="1" w16cid:durableId="2027439265">
    <w:abstractNumId w:val="10"/>
  </w:num>
  <w:num w:numId="2" w16cid:durableId="1909613367">
    <w:abstractNumId w:val="2"/>
  </w:num>
  <w:num w:numId="3" w16cid:durableId="643704173">
    <w:abstractNumId w:val="31"/>
  </w:num>
  <w:num w:numId="4" w16cid:durableId="1634748339">
    <w:abstractNumId w:val="15"/>
  </w:num>
  <w:num w:numId="5" w16cid:durableId="175732080">
    <w:abstractNumId w:val="8"/>
  </w:num>
  <w:num w:numId="6" w16cid:durableId="708451150">
    <w:abstractNumId w:val="16"/>
  </w:num>
  <w:num w:numId="7" w16cid:durableId="2144348278">
    <w:abstractNumId w:val="26"/>
  </w:num>
  <w:num w:numId="8" w16cid:durableId="1067191484">
    <w:abstractNumId w:val="18"/>
  </w:num>
  <w:num w:numId="9" w16cid:durableId="856238864">
    <w:abstractNumId w:val="23"/>
  </w:num>
  <w:num w:numId="10" w16cid:durableId="1229655274">
    <w:abstractNumId w:val="6"/>
  </w:num>
  <w:num w:numId="11" w16cid:durableId="1481538451">
    <w:abstractNumId w:val="4"/>
  </w:num>
  <w:num w:numId="12" w16cid:durableId="1559705222">
    <w:abstractNumId w:val="5"/>
  </w:num>
  <w:num w:numId="13" w16cid:durableId="1433549699">
    <w:abstractNumId w:val="38"/>
  </w:num>
  <w:num w:numId="14" w16cid:durableId="28771137">
    <w:abstractNumId w:val="27"/>
  </w:num>
  <w:num w:numId="15" w16cid:durableId="2106993396">
    <w:abstractNumId w:val="1"/>
  </w:num>
  <w:num w:numId="16" w16cid:durableId="1492990512">
    <w:abstractNumId w:val="35"/>
  </w:num>
  <w:num w:numId="17" w16cid:durableId="1259368659">
    <w:abstractNumId w:val="10"/>
  </w:num>
  <w:num w:numId="18" w16cid:durableId="717633139">
    <w:abstractNumId w:val="3"/>
  </w:num>
  <w:num w:numId="19" w16cid:durableId="2033913520">
    <w:abstractNumId w:val="36"/>
  </w:num>
  <w:num w:numId="20" w16cid:durableId="132254975">
    <w:abstractNumId w:val="19"/>
  </w:num>
  <w:num w:numId="21" w16cid:durableId="1232234799">
    <w:abstractNumId w:val="17"/>
  </w:num>
  <w:num w:numId="22" w16cid:durableId="1484663234">
    <w:abstractNumId w:val="33"/>
  </w:num>
  <w:num w:numId="23" w16cid:durableId="1898393551">
    <w:abstractNumId w:val="28"/>
  </w:num>
  <w:num w:numId="24" w16cid:durableId="165248368">
    <w:abstractNumId w:val="24"/>
  </w:num>
  <w:num w:numId="25" w16cid:durableId="1466315255">
    <w:abstractNumId w:val="22"/>
  </w:num>
  <w:num w:numId="26" w16cid:durableId="351538442">
    <w:abstractNumId w:val="25"/>
  </w:num>
  <w:num w:numId="27" w16cid:durableId="2088845358">
    <w:abstractNumId w:val="30"/>
  </w:num>
  <w:num w:numId="28" w16cid:durableId="840242037">
    <w:abstractNumId w:val="32"/>
  </w:num>
  <w:num w:numId="29" w16cid:durableId="1446853972">
    <w:abstractNumId w:val="37"/>
  </w:num>
  <w:num w:numId="30" w16cid:durableId="1498958715">
    <w:abstractNumId w:val="10"/>
  </w:num>
  <w:num w:numId="31" w16cid:durableId="86385718">
    <w:abstractNumId w:val="29"/>
  </w:num>
  <w:num w:numId="32" w16cid:durableId="1555770398">
    <w:abstractNumId w:val="13"/>
  </w:num>
  <w:num w:numId="33" w16cid:durableId="283737770">
    <w:abstractNumId w:val="12"/>
  </w:num>
  <w:num w:numId="34" w16cid:durableId="1734280968">
    <w:abstractNumId w:val="10"/>
  </w:num>
  <w:num w:numId="35" w16cid:durableId="770590713">
    <w:abstractNumId w:val="10"/>
  </w:num>
  <w:num w:numId="36" w16cid:durableId="1942181689">
    <w:abstractNumId w:val="10"/>
  </w:num>
  <w:num w:numId="37" w16cid:durableId="1292594500">
    <w:abstractNumId w:val="10"/>
  </w:num>
  <w:num w:numId="38" w16cid:durableId="2092465551">
    <w:abstractNumId w:val="10"/>
  </w:num>
  <w:num w:numId="39" w16cid:durableId="1390112322">
    <w:abstractNumId w:val="10"/>
  </w:num>
  <w:num w:numId="40" w16cid:durableId="148644425">
    <w:abstractNumId w:val="0"/>
  </w:num>
  <w:num w:numId="41" w16cid:durableId="896820991">
    <w:abstractNumId w:val="10"/>
  </w:num>
  <w:num w:numId="42" w16cid:durableId="41905942">
    <w:abstractNumId w:val="10"/>
  </w:num>
  <w:num w:numId="43" w16cid:durableId="403993147">
    <w:abstractNumId w:val="11"/>
  </w:num>
  <w:num w:numId="44" w16cid:durableId="1434400143">
    <w:abstractNumId w:val="34"/>
  </w:num>
  <w:num w:numId="45" w16cid:durableId="1363238863">
    <w:abstractNumId w:val="21"/>
  </w:num>
  <w:num w:numId="46" w16cid:durableId="504787172">
    <w:abstractNumId w:val="14"/>
  </w:num>
  <w:num w:numId="47" w16cid:durableId="860633956">
    <w:abstractNumId w:val="9"/>
  </w:num>
  <w:num w:numId="48" w16cid:durableId="572392631">
    <w:abstractNumId w:val="7"/>
  </w:num>
  <w:num w:numId="49" w16cid:durableId="1225751228">
    <w:abstractNumId w:val="20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attachedTemplate r:id="rId1"/>
  <w:stylePaneFormatFilter w:val="3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Tc2ZGZiNzZiNDVlOGViOWVmM2JhOTY0NGJkNjUyYzgifQ=="/>
  </w:docVars>
  <w:rsids>
    <w:rsidRoot w:val="57FF6C69"/>
    <w:rsid w:val="00001088"/>
    <w:rsid w:val="00006A04"/>
    <w:rsid w:val="00007433"/>
    <w:rsid w:val="000117D5"/>
    <w:rsid w:val="00011A5E"/>
    <w:rsid w:val="00012F93"/>
    <w:rsid w:val="00013443"/>
    <w:rsid w:val="000159EB"/>
    <w:rsid w:val="00016AD1"/>
    <w:rsid w:val="00022E54"/>
    <w:rsid w:val="0002312B"/>
    <w:rsid w:val="000238DC"/>
    <w:rsid w:val="00023A73"/>
    <w:rsid w:val="000247FB"/>
    <w:rsid w:val="00025B90"/>
    <w:rsid w:val="0003408B"/>
    <w:rsid w:val="00034BFF"/>
    <w:rsid w:val="00035DCA"/>
    <w:rsid w:val="00036120"/>
    <w:rsid w:val="0003684E"/>
    <w:rsid w:val="00036A36"/>
    <w:rsid w:val="00036C12"/>
    <w:rsid w:val="0003717D"/>
    <w:rsid w:val="00037C9A"/>
    <w:rsid w:val="000404EA"/>
    <w:rsid w:val="00040954"/>
    <w:rsid w:val="00042346"/>
    <w:rsid w:val="00044723"/>
    <w:rsid w:val="00047528"/>
    <w:rsid w:val="00047AF5"/>
    <w:rsid w:val="0005008C"/>
    <w:rsid w:val="00050AB8"/>
    <w:rsid w:val="00052928"/>
    <w:rsid w:val="00053A2F"/>
    <w:rsid w:val="000547B2"/>
    <w:rsid w:val="00054D31"/>
    <w:rsid w:val="0005575E"/>
    <w:rsid w:val="00055E02"/>
    <w:rsid w:val="00061895"/>
    <w:rsid w:val="00062100"/>
    <w:rsid w:val="000628B6"/>
    <w:rsid w:val="00063EA5"/>
    <w:rsid w:val="00064713"/>
    <w:rsid w:val="00065D60"/>
    <w:rsid w:val="000666D1"/>
    <w:rsid w:val="00067CF3"/>
    <w:rsid w:val="000705D5"/>
    <w:rsid w:val="00073614"/>
    <w:rsid w:val="00073941"/>
    <w:rsid w:val="00074234"/>
    <w:rsid w:val="000746E7"/>
    <w:rsid w:val="00074B25"/>
    <w:rsid w:val="00074C76"/>
    <w:rsid w:val="00074DF9"/>
    <w:rsid w:val="00076375"/>
    <w:rsid w:val="00077097"/>
    <w:rsid w:val="0007730F"/>
    <w:rsid w:val="0007762E"/>
    <w:rsid w:val="00077D98"/>
    <w:rsid w:val="000800A9"/>
    <w:rsid w:val="00080998"/>
    <w:rsid w:val="00080DF4"/>
    <w:rsid w:val="00081D1B"/>
    <w:rsid w:val="00082B54"/>
    <w:rsid w:val="00082D21"/>
    <w:rsid w:val="00084DB8"/>
    <w:rsid w:val="0008506C"/>
    <w:rsid w:val="000853A3"/>
    <w:rsid w:val="00085513"/>
    <w:rsid w:val="00085CB6"/>
    <w:rsid w:val="000860AE"/>
    <w:rsid w:val="0008644B"/>
    <w:rsid w:val="00087299"/>
    <w:rsid w:val="000875D1"/>
    <w:rsid w:val="00087B87"/>
    <w:rsid w:val="00091846"/>
    <w:rsid w:val="00093F51"/>
    <w:rsid w:val="00095014"/>
    <w:rsid w:val="000950B4"/>
    <w:rsid w:val="00096304"/>
    <w:rsid w:val="000A19AD"/>
    <w:rsid w:val="000A1A12"/>
    <w:rsid w:val="000A276E"/>
    <w:rsid w:val="000A303D"/>
    <w:rsid w:val="000A50F6"/>
    <w:rsid w:val="000A61FD"/>
    <w:rsid w:val="000B18DD"/>
    <w:rsid w:val="000B2427"/>
    <w:rsid w:val="000B2D22"/>
    <w:rsid w:val="000B3CE5"/>
    <w:rsid w:val="000B4317"/>
    <w:rsid w:val="000B491F"/>
    <w:rsid w:val="000B5B8F"/>
    <w:rsid w:val="000C05BC"/>
    <w:rsid w:val="000C06F0"/>
    <w:rsid w:val="000C1194"/>
    <w:rsid w:val="000C12EB"/>
    <w:rsid w:val="000C1777"/>
    <w:rsid w:val="000C1E20"/>
    <w:rsid w:val="000C2200"/>
    <w:rsid w:val="000C23C3"/>
    <w:rsid w:val="000C2564"/>
    <w:rsid w:val="000C50D8"/>
    <w:rsid w:val="000C5B99"/>
    <w:rsid w:val="000C6E5F"/>
    <w:rsid w:val="000C760C"/>
    <w:rsid w:val="000C7725"/>
    <w:rsid w:val="000D010F"/>
    <w:rsid w:val="000D1B4A"/>
    <w:rsid w:val="000D3BF7"/>
    <w:rsid w:val="000D6B55"/>
    <w:rsid w:val="000D74E6"/>
    <w:rsid w:val="000E0B5C"/>
    <w:rsid w:val="000E175B"/>
    <w:rsid w:val="000E183D"/>
    <w:rsid w:val="000E1FB2"/>
    <w:rsid w:val="000E1FEC"/>
    <w:rsid w:val="000E257B"/>
    <w:rsid w:val="000E414A"/>
    <w:rsid w:val="000E5F8F"/>
    <w:rsid w:val="000E679A"/>
    <w:rsid w:val="000F0D48"/>
    <w:rsid w:val="000F0E20"/>
    <w:rsid w:val="000F1270"/>
    <w:rsid w:val="000F1EE1"/>
    <w:rsid w:val="000F28D7"/>
    <w:rsid w:val="000F2B5B"/>
    <w:rsid w:val="000F3ABD"/>
    <w:rsid w:val="000F4155"/>
    <w:rsid w:val="000F5192"/>
    <w:rsid w:val="000F72EB"/>
    <w:rsid w:val="001036F6"/>
    <w:rsid w:val="00104070"/>
    <w:rsid w:val="0010488C"/>
    <w:rsid w:val="00105CDB"/>
    <w:rsid w:val="00107A81"/>
    <w:rsid w:val="0011125C"/>
    <w:rsid w:val="001119D1"/>
    <w:rsid w:val="00111D14"/>
    <w:rsid w:val="0011367B"/>
    <w:rsid w:val="001148B1"/>
    <w:rsid w:val="00114A75"/>
    <w:rsid w:val="00114EBF"/>
    <w:rsid w:val="00116160"/>
    <w:rsid w:val="00116BA3"/>
    <w:rsid w:val="0012221E"/>
    <w:rsid w:val="001233BD"/>
    <w:rsid w:val="00123C3E"/>
    <w:rsid w:val="00123C9C"/>
    <w:rsid w:val="00123D71"/>
    <w:rsid w:val="001245E6"/>
    <w:rsid w:val="00125540"/>
    <w:rsid w:val="0012629A"/>
    <w:rsid w:val="00126738"/>
    <w:rsid w:val="00127093"/>
    <w:rsid w:val="001306AF"/>
    <w:rsid w:val="00133799"/>
    <w:rsid w:val="001365DE"/>
    <w:rsid w:val="00140B44"/>
    <w:rsid w:val="00143EF9"/>
    <w:rsid w:val="00152310"/>
    <w:rsid w:val="0015434E"/>
    <w:rsid w:val="00154B6C"/>
    <w:rsid w:val="00154F96"/>
    <w:rsid w:val="00161742"/>
    <w:rsid w:val="00163EF9"/>
    <w:rsid w:val="00165912"/>
    <w:rsid w:val="00165C99"/>
    <w:rsid w:val="001666AE"/>
    <w:rsid w:val="00167601"/>
    <w:rsid w:val="00167C65"/>
    <w:rsid w:val="00167FE2"/>
    <w:rsid w:val="00170776"/>
    <w:rsid w:val="00171F74"/>
    <w:rsid w:val="001721C9"/>
    <w:rsid w:val="001726D3"/>
    <w:rsid w:val="001775FB"/>
    <w:rsid w:val="00177FB2"/>
    <w:rsid w:val="00180092"/>
    <w:rsid w:val="00181CEB"/>
    <w:rsid w:val="00181F58"/>
    <w:rsid w:val="001856D5"/>
    <w:rsid w:val="00185D89"/>
    <w:rsid w:val="00185E2F"/>
    <w:rsid w:val="00186940"/>
    <w:rsid w:val="00186AF4"/>
    <w:rsid w:val="00186FE0"/>
    <w:rsid w:val="001908C0"/>
    <w:rsid w:val="00192BF7"/>
    <w:rsid w:val="00193B0A"/>
    <w:rsid w:val="00196E04"/>
    <w:rsid w:val="001977F1"/>
    <w:rsid w:val="00197812"/>
    <w:rsid w:val="00197946"/>
    <w:rsid w:val="001A0C97"/>
    <w:rsid w:val="001A0F09"/>
    <w:rsid w:val="001A138E"/>
    <w:rsid w:val="001A2F12"/>
    <w:rsid w:val="001A3568"/>
    <w:rsid w:val="001A3FE0"/>
    <w:rsid w:val="001A722C"/>
    <w:rsid w:val="001A78FC"/>
    <w:rsid w:val="001B22F8"/>
    <w:rsid w:val="001B39A3"/>
    <w:rsid w:val="001B4F7B"/>
    <w:rsid w:val="001B59B0"/>
    <w:rsid w:val="001C11D6"/>
    <w:rsid w:val="001C1F02"/>
    <w:rsid w:val="001C25C8"/>
    <w:rsid w:val="001C3575"/>
    <w:rsid w:val="001C5975"/>
    <w:rsid w:val="001C68BD"/>
    <w:rsid w:val="001C6A6B"/>
    <w:rsid w:val="001C7063"/>
    <w:rsid w:val="001C71BC"/>
    <w:rsid w:val="001C76F6"/>
    <w:rsid w:val="001C7E63"/>
    <w:rsid w:val="001D0548"/>
    <w:rsid w:val="001D224B"/>
    <w:rsid w:val="001D39D9"/>
    <w:rsid w:val="001D3EDC"/>
    <w:rsid w:val="001D4A00"/>
    <w:rsid w:val="001D531C"/>
    <w:rsid w:val="001D5786"/>
    <w:rsid w:val="001D5ABC"/>
    <w:rsid w:val="001D633D"/>
    <w:rsid w:val="001D745B"/>
    <w:rsid w:val="001E06EA"/>
    <w:rsid w:val="001E0DE8"/>
    <w:rsid w:val="001E175E"/>
    <w:rsid w:val="001E1B65"/>
    <w:rsid w:val="001E4BA9"/>
    <w:rsid w:val="001E5119"/>
    <w:rsid w:val="001E613D"/>
    <w:rsid w:val="001E748A"/>
    <w:rsid w:val="001F1AD1"/>
    <w:rsid w:val="001F4D76"/>
    <w:rsid w:val="001F6982"/>
    <w:rsid w:val="0020003C"/>
    <w:rsid w:val="00200DEA"/>
    <w:rsid w:val="00203F25"/>
    <w:rsid w:val="00204516"/>
    <w:rsid w:val="002056B0"/>
    <w:rsid w:val="00205D98"/>
    <w:rsid w:val="0020675C"/>
    <w:rsid w:val="00210E00"/>
    <w:rsid w:val="00210FBD"/>
    <w:rsid w:val="00212D79"/>
    <w:rsid w:val="00212E73"/>
    <w:rsid w:val="00213826"/>
    <w:rsid w:val="0021389C"/>
    <w:rsid w:val="00213D8F"/>
    <w:rsid w:val="00214627"/>
    <w:rsid w:val="00214869"/>
    <w:rsid w:val="002159F3"/>
    <w:rsid w:val="00217EC9"/>
    <w:rsid w:val="0022071F"/>
    <w:rsid w:val="00222AAE"/>
    <w:rsid w:val="002251C5"/>
    <w:rsid w:val="00225716"/>
    <w:rsid w:val="002267E3"/>
    <w:rsid w:val="00236FAD"/>
    <w:rsid w:val="00237621"/>
    <w:rsid w:val="00237A56"/>
    <w:rsid w:val="00242438"/>
    <w:rsid w:val="002449C8"/>
    <w:rsid w:val="00245FEE"/>
    <w:rsid w:val="00247C3A"/>
    <w:rsid w:val="002529C9"/>
    <w:rsid w:val="00255303"/>
    <w:rsid w:val="00255382"/>
    <w:rsid w:val="00255EE6"/>
    <w:rsid w:val="00256150"/>
    <w:rsid w:val="0025766E"/>
    <w:rsid w:val="00257AB2"/>
    <w:rsid w:val="00260362"/>
    <w:rsid w:val="002610FF"/>
    <w:rsid w:val="00261CFA"/>
    <w:rsid w:val="0026290E"/>
    <w:rsid w:val="00263885"/>
    <w:rsid w:val="002645DF"/>
    <w:rsid w:val="002648E4"/>
    <w:rsid w:val="00266574"/>
    <w:rsid w:val="00266F14"/>
    <w:rsid w:val="002679EB"/>
    <w:rsid w:val="002714E1"/>
    <w:rsid w:val="00272161"/>
    <w:rsid w:val="00272EF2"/>
    <w:rsid w:val="002730EA"/>
    <w:rsid w:val="00275AC1"/>
    <w:rsid w:val="002778C0"/>
    <w:rsid w:val="00277EB9"/>
    <w:rsid w:val="00282F0D"/>
    <w:rsid w:val="00283692"/>
    <w:rsid w:val="002839AE"/>
    <w:rsid w:val="002848F7"/>
    <w:rsid w:val="0028763C"/>
    <w:rsid w:val="00294E51"/>
    <w:rsid w:val="002953F0"/>
    <w:rsid w:val="00295D37"/>
    <w:rsid w:val="0029604A"/>
    <w:rsid w:val="002962CB"/>
    <w:rsid w:val="00297C75"/>
    <w:rsid w:val="002A15C2"/>
    <w:rsid w:val="002A2092"/>
    <w:rsid w:val="002A20A3"/>
    <w:rsid w:val="002A2D86"/>
    <w:rsid w:val="002A3B3F"/>
    <w:rsid w:val="002A3D70"/>
    <w:rsid w:val="002A5637"/>
    <w:rsid w:val="002A5740"/>
    <w:rsid w:val="002A5FA6"/>
    <w:rsid w:val="002A6915"/>
    <w:rsid w:val="002A78BD"/>
    <w:rsid w:val="002A7DFC"/>
    <w:rsid w:val="002B1A4B"/>
    <w:rsid w:val="002B20D5"/>
    <w:rsid w:val="002B2346"/>
    <w:rsid w:val="002B3661"/>
    <w:rsid w:val="002B5009"/>
    <w:rsid w:val="002B53CD"/>
    <w:rsid w:val="002B577E"/>
    <w:rsid w:val="002B6413"/>
    <w:rsid w:val="002B6A37"/>
    <w:rsid w:val="002C445F"/>
    <w:rsid w:val="002C5126"/>
    <w:rsid w:val="002C6CF1"/>
    <w:rsid w:val="002C730F"/>
    <w:rsid w:val="002C75C3"/>
    <w:rsid w:val="002C7606"/>
    <w:rsid w:val="002D14C0"/>
    <w:rsid w:val="002D3F3C"/>
    <w:rsid w:val="002D458A"/>
    <w:rsid w:val="002D4BFC"/>
    <w:rsid w:val="002D4C24"/>
    <w:rsid w:val="002D61FA"/>
    <w:rsid w:val="002D77A5"/>
    <w:rsid w:val="002E0D17"/>
    <w:rsid w:val="002E0FB7"/>
    <w:rsid w:val="002E12DB"/>
    <w:rsid w:val="002E243E"/>
    <w:rsid w:val="002E2A80"/>
    <w:rsid w:val="002E2C02"/>
    <w:rsid w:val="002E2EE1"/>
    <w:rsid w:val="002E6809"/>
    <w:rsid w:val="002E688A"/>
    <w:rsid w:val="002E6A74"/>
    <w:rsid w:val="002E7DA2"/>
    <w:rsid w:val="002F01F4"/>
    <w:rsid w:val="002F031A"/>
    <w:rsid w:val="002F05BB"/>
    <w:rsid w:val="002F0C1D"/>
    <w:rsid w:val="002F1AD3"/>
    <w:rsid w:val="002F1E06"/>
    <w:rsid w:val="002F2339"/>
    <w:rsid w:val="002F43C6"/>
    <w:rsid w:val="002F45F2"/>
    <w:rsid w:val="002F46A9"/>
    <w:rsid w:val="002F5F2D"/>
    <w:rsid w:val="00300C74"/>
    <w:rsid w:val="00300D42"/>
    <w:rsid w:val="00301D98"/>
    <w:rsid w:val="00302097"/>
    <w:rsid w:val="00302C7B"/>
    <w:rsid w:val="003058BA"/>
    <w:rsid w:val="00306111"/>
    <w:rsid w:val="00306947"/>
    <w:rsid w:val="00310931"/>
    <w:rsid w:val="0031119D"/>
    <w:rsid w:val="00311A95"/>
    <w:rsid w:val="00313A15"/>
    <w:rsid w:val="00316903"/>
    <w:rsid w:val="003203A2"/>
    <w:rsid w:val="003206C5"/>
    <w:rsid w:val="00326B92"/>
    <w:rsid w:val="00326F2A"/>
    <w:rsid w:val="00327749"/>
    <w:rsid w:val="00327EFB"/>
    <w:rsid w:val="00331BA0"/>
    <w:rsid w:val="0033337A"/>
    <w:rsid w:val="00336AB1"/>
    <w:rsid w:val="00336C0C"/>
    <w:rsid w:val="00340815"/>
    <w:rsid w:val="00341412"/>
    <w:rsid w:val="0034155A"/>
    <w:rsid w:val="00341CC3"/>
    <w:rsid w:val="00342767"/>
    <w:rsid w:val="00343626"/>
    <w:rsid w:val="00344B58"/>
    <w:rsid w:val="003470FE"/>
    <w:rsid w:val="003503AE"/>
    <w:rsid w:val="00350C5A"/>
    <w:rsid w:val="00351226"/>
    <w:rsid w:val="003519C1"/>
    <w:rsid w:val="00351BAB"/>
    <w:rsid w:val="00351FAA"/>
    <w:rsid w:val="00361C66"/>
    <w:rsid w:val="003621BD"/>
    <w:rsid w:val="003627CC"/>
    <w:rsid w:val="00362BC2"/>
    <w:rsid w:val="0036363C"/>
    <w:rsid w:val="00363BA2"/>
    <w:rsid w:val="00363D2B"/>
    <w:rsid w:val="00364832"/>
    <w:rsid w:val="00364D49"/>
    <w:rsid w:val="0037130C"/>
    <w:rsid w:val="00371CD8"/>
    <w:rsid w:val="003724EE"/>
    <w:rsid w:val="0037278D"/>
    <w:rsid w:val="003729EC"/>
    <w:rsid w:val="00372FA4"/>
    <w:rsid w:val="003731DD"/>
    <w:rsid w:val="0037554D"/>
    <w:rsid w:val="00375930"/>
    <w:rsid w:val="00376D70"/>
    <w:rsid w:val="00377273"/>
    <w:rsid w:val="003777F3"/>
    <w:rsid w:val="003778E3"/>
    <w:rsid w:val="0038145F"/>
    <w:rsid w:val="00382EF9"/>
    <w:rsid w:val="00384CDD"/>
    <w:rsid w:val="00385D79"/>
    <w:rsid w:val="00386156"/>
    <w:rsid w:val="003861D0"/>
    <w:rsid w:val="003907EF"/>
    <w:rsid w:val="00391517"/>
    <w:rsid w:val="00391CA2"/>
    <w:rsid w:val="00392BDD"/>
    <w:rsid w:val="00395B9E"/>
    <w:rsid w:val="003A047D"/>
    <w:rsid w:val="003A0DD0"/>
    <w:rsid w:val="003A1733"/>
    <w:rsid w:val="003A3516"/>
    <w:rsid w:val="003A3F87"/>
    <w:rsid w:val="003A46C9"/>
    <w:rsid w:val="003B1980"/>
    <w:rsid w:val="003B3484"/>
    <w:rsid w:val="003B59BF"/>
    <w:rsid w:val="003B5D1D"/>
    <w:rsid w:val="003B7534"/>
    <w:rsid w:val="003B77FB"/>
    <w:rsid w:val="003B7BDD"/>
    <w:rsid w:val="003C09F5"/>
    <w:rsid w:val="003C0C78"/>
    <w:rsid w:val="003C28B0"/>
    <w:rsid w:val="003C3BFD"/>
    <w:rsid w:val="003C4F0E"/>
    <w:rsid w:val="003C6A90"/>
    <w:rsid w:val="003C6C80"/>
    <w:rsid w:val="003C7087"/>
    <w:rsid w:val="003C70E7"/>
    <w:rsid w:val="003C71BF"/>
    <w:rsid w:val="003C7202"/>
    <w:rsid w:val="003D2837"/>
    <w:rsid w:val="003D4E60"/>
    <w:rsid w:val="003D522D"/>
    <w:rsid w:val="003D7026"/>
    <w:rsid w:val="003D712A"/>
    <w:rsid w:val="003D728F"/>
    <w:rsid w:val="003E2555"/>
    <w:rsid w:val="003E6212"/>
    <w:rsid w:val="003E7182"/>
    <w:rsid w:val="003E7FB0"/>
    <w:rsid w:val="003F0569"/>
    <w:rsid w:val="003F07F7"/>
    <w:rsid w:val="003F35A8"/>
    <w:rsid w:val="003F3E93"/>
    <w:rsid w:val="003F40B9"/>
    <w:rsid w:val="003F5CA1"/>
    <w:rsid w:val="003F61EF"/>
    <w:rsid w:val="00400893"/>
    <w:rsid w:val="00401752"/>
    <w:rsid w:val="004020AA"/>
    <w:rsid w:val="004027E7"/>
    <w:rsid w:val="004035F3"/>
    <w:rsid w:val="004044C4"/>
    <w:rsid w:val="00405D35"/>
    <w:rsid w:val="00410171"/>
    <w:rsid w:val="004108B4"/>
    <w:rsid w:val="00411A1D"/>
    <w:rsid w:val="00411AE5"/>
    <w:rsid w:val="00414379"/>
    <w:rsid w:val="00415237"/>
    <w:rsid w:val="00415268"/>
    <w:rsid w:val="00415518"/>
    <w:rsid w:val="0041614F"/>
    <w:rsid w:val="004174FB"/>
    <w:rsid w:val="00420AC5"/>
    <w:rsid w:val="0042129F"/>
    <w:rsid w:val="0042142D"/>
    <w:rsid w:val="004217B5"/>
    <w:rsid w:val="00422A2B"/>
    <w:rsid w:val="00422D2E"/>
    <w:rsid w:val="0042307A"/>
    <w:rsid w:val="00424C32"/>
    <w:rsid w:val="00426C31"/>
    <w:rsid w:val="00427D6B"/>
    <w:rsid w:val="004300B1"/>
    <w:rsid w:val="00430174"/>
    <w:rsid w:val="00430A63"/>
    <w:rsid w:val="00430D7C"/>
    <w:rsid w:val="004325D5"/>
    <w:rsid w:val="0043268F"/>
    <w:rsid w:val="004327CE"/>
    <w:rsid w:val="00433AB3"/>
    <w:rsid w:val="0043424D"/>
    <w:rsid w:val="00434A69"/>
    <w:rsid w:val="00436731"/>
    <w:rsid w:val="00437092"/>
    <w:rsid w:val="00437C57"/>
    <w:rsid w:val="00437D80"/>
    <w:rsid w:val="00440BDE"/>
    <w:rsid w:val="00441A61"/>
    <w:rsid w:val="004421A5"/>
    <w:rsid w:val="00442242"/>
    <w:rsid w:val="0044236B"/>
    <w:rsid w:val="00443A77"/>
    <w:rsid w:val="004446D6"/>
    <w:rsid w:val="00444840"/>
    <w:rsid w:val="00445966"/>
    <w:rsid w:val="00446282"/>
    <w:rsid w:val="0044773F"/>
    <w:rsid w:val="00450253"/>
    <w:rsid w:val="0045454C"/>
    <w:rsid w:val="004550C7"/>
    <w:rsid w:val="00455896"/>
    <w:rsid w:val="00455E69"/>
    <w:rsid w:val="00456CB8"/>
    <w:rsid w:val="0045766E"/>
    <w:rsid w:val="004601A4"/>
    <w:rsid w:val="00460846"/>
    <w:rsid w:val="00460DD5"/>
    <w:rsid w:val="00460E77"/>
    <w:rsid w:val="00462058"/>
    <w:rsid w:val="004635FA"/>
    <w:rsid w:val="00464DE6"/>
    <w:rsid w:val="00465089"/>
    <w:rsid w:val="0046510F"/>
    <w:rsid w:val="00465E4C"/>
    <w:rsid w:val="00466D97"/>
    <w:rsid w:val="004704B3"/>
    <w:rsid w:val="00470621"/>
    <w:rsid w:val="0047067F"/>
    <w:rsid w:val="004716D4"/>
    <w:rsid w:val="00471763"/>
    <w:rsid w:val="004720BE"/>
    <w:rsid w:val="00476490"/>
    <w:rsid w:val="00476D93"/>
    <w:rsid w:val="004806E8"/>
    <w:rsid w:val="004807FD"/>
    <w:rsid w:val="00481D52"/>
    <w:rsid w:val="00481E67"/>
    <w:rsid w:val="00483578"/>
    <w:rsid w:val="004839B9"/>
    <w:rsid w:val="004844AE"/>
    <w:rsid w:val="00484DA2"/>
    <w:rsid w:val="00485374"/>
    <w:rsid w:val="00485FF4"/>
    <w:rsid w:val="00487049"/>
    <w:rsid w:val="00490299"/>
    <w:rsid w:val="00491D73"/>
    <w:rsid w:val="00492494"/>
    <w:rsid w:val="0049376E"/>
    <w:rsid w:val="0049404B"/>
    <w:rsid w:val="00494EEB"/>
    <w:rsid w:val="00495E2E"/>
    <w:rsid w:val="00497532"/>
    <w:rsid w:val="004A028A"/>
    <w:rsid w:val="004A42A6"/>
    <w:rsid w:val="004A4DAB"/>
    <w:rsid w:val="004A5064"/>
    <w:rsid w:val="004A6BF0"/>
    <w:rsid w:val="004A6D9D"/>
    <w:rsid w:val="004A77B9"/>
    <w:rsid w:val="004A7DE7"/>
    <w:rsid w:val="004B043C"/>
    <w:rsid w:val="004B231B"/>
    <w:rsid w:val="004B2901"/>
    <w:rsid w:val="004B2DC0"/>
    <w:rsid w:val="004B4076"/>
    <w:rsid w:val="004B4422"/>
    <w:rsid w:val="004B4C60"/>
    <w:rsid w:val="004B5378"/>
    <w:rsid w:val="004B5DE5"/>
    <w:rsid w:val="004B6369"/>
    <w:rsid w:val="004B6BB3"/>
    <w:rsid w:val="004C0316"/>
    <w:rsid w:val="004C08B0"/>
    <w:rsid w:val="004C0E68"/>
    <w:rsid w:val="004C10D3"/>
    <w:rsid w:val="004C238A"/>
    <w:rsid w:val="004C242E"/>
    <w:rsid w:val="004C31E9"/>
    <w:rsid w:val="004C73C2"/>
    <w:rsid w:val="004D1ABE"/>
    <w:rsid w:val="004D26C1"/>
    <w:rsid w:val="004D3322"/>
    <w:rsid w:val="004D7046"/>
    <w:rsid w:val="004D72F8"/>
    <w:rsid w:val="004E0E9A"/>
    <w:rsid w:val="004E1131"/>
    <w:rsid w:val="004E342F"/>
    <w:rsid w:val="004E34EA"/>
    <w:rsid w:val="004E3A44"/>
    <w:rsid w:val="004E445B"/>
    <w:rsid w:val="004E4BF6"/>
    <w:rsid w:val="004E4DE9"/>
    <w:rsid w:val="004E4E94"/>
    <w:rsid w:val="004E5939"/>
    <w:rsid w:val="004E5CA2"/>
    <w:rsid w:val="004E711C"/>
    <w:rsid w:val="004E7599"/>
    <w:rsid w:val="004E7E21"/>
    <w:rsid w:val="004F1CC6"/>
    <w:rsid w:val="004F2121"/>
    <w:rsid w:val="004F24AA"/>
    <w:rsid w:val="004F2B4E"/>
    <w:rsid w:val="004F4608"/>
    <w:rsid w:val="004F5466"/>
    <w:rsid w:val="004F5593"/>
    <w:rsid w:val="004F5C66"/>
    <w:rsid w:val="004F5F6E"/>
    <w:rsid w:val="004F6EF1"/>
    <w:rsid w:val="004F77FD"/>
    <w:rsid w:val="005024AD"/>
    <w:rsid w:val="00502519"/>
    <w:rsid w:val="00502942"/>
    <w:rsid w:val="00504B32"/>
    <w:rsid w:val="00505546"/>
    <w:rsid w:val="00505CF9"/>
    <w:rsid w:val="00506279"/>
    <w:rsid w:val="00513E7B"/>
    <w:rsid w:val="00516292"/>
    <w:rsid w:val="00516C8D"/>
    <w:rsid w:val="0051755D"/>
    <w:rsid w:val="00517A88"/>
    <w:rsid w:val="005202CB"/>
    <w:rsid w:val="00520994"/>
    <w:rsid w:val="00520FE0"/>
    <w:rsid w:val="00522903"/>
    <w:rsid w:val="00524049"/>
    <w:rsid w:val="00524D3E"/>
    <w:rsid w:val="00525974"/>
    <w:rsid w:val="00525DDC"/>
    <w:rsid w:val="005266D8"/>
    <w:rsid w:val="005272AD"/>
    <w:rsid w:val="0053176E"/>
    <w:rsid w:val="00534463"/>
    <w:rsid w:val="005347AC"/>
    <w:rsid w:val="005348DA"/>
    <w:rsid w:val="00537C83"/>
    <w:rsid w:val="005407A9"/>
    <w:rsid w:val="00540E18"/>
    <w:rsid w:val="00540EB3"/>
    <w:rsid w:val="005419ED"/>
    <w:rsid w:val="0054453B"/>
    <w:rsid w:val="005448DD"/>
    <w:rsid w:val="00544C92"/>
    <w:rsid w:val="00544F11"/>
    <w:rsid w:val="00547D9F"/>
    <w:rsid w:val="00547F2E"/>
    <w:rsid w:val="005517AF"/>
    <w:rsid w:val="00552E0E"/>
    <w:rsid w:val="005531C7"/>
    <w:rsid w:val="00553392"/>
    <w:rsid w:val="00553925"/>
    <w:rsid w:val="005554B5"/>
    <w:rsid w:val="005564BD"/>
    <w:rsid w:val="005574C4"/>
    <w:rsid w:val="00557CD4"/>
    <w:rsid w:val="00560658"/>
    <w:rsid w:val="005607C6"/>
    <w:rsid w:val="00562515"/>
    <w:rsid w:val="00563EE6"/>
    <w:rsid w:val="00565CE9"/>
    <w:rsid w:val="005668B9"/>
    <w:rsid w:val="0056724C"/>
    <w:rsid w:val="00567AA2"/>
    <w:rsid w:val="00570532"/>
    <w:rsid w:val="005705BC"/>
    <w:rsid w:val="005708F1"/>
    <w:rsid w:val="005724F7"/>
    <w:rsid w:val="00572DE0"/>
    <w:rsid w:val="00575076"/>
    <w:rsid w:val="005753DF"/>
    <w:rsid w:val="005759A2"/>
    <w:rsid w:val="005778F2"/>
    <w:rsid w:val="005805EE"/>
    <w:rsid w:val="00580D46"/>
    <w:rsid w:val="0058130D"/>
    <w:rsid w:val="00581784"/>
    <w:rsid w:val="00581C06"/>
    <w:rsid w:val="00582094"/>
    <w:rsid w:val="00582670"/>
    <w:rsid w:val="0058383E"/>
    <w:rsid w:val="00583F31"/>
    <w:rsid w:val="00584EC6"/>
    <w:rsid w:val="00586278"/>
    <w:rsid w:val="005862B7"/>
    <w:rsid w:val="005862BD"/>
    <w:rsid w:val="00587F13"/>
    <w:rsid w:val="00587F75"/>
    <w:rsid w:val="00590003"/>
    <w:rsid w:val="00590081"/>
    <w:rsid w:val="0059087A"/>
    <w:rsid w:val="0059100C"/>
    <w:rsid w:val="0059265A"/>
    <w:rsid w:val="00594546"/>
    <w:rsid w:val="00594842"/>
    <w:rsid w:val="00597BBC"/>
    <w:rsid w:val="00597C04"/>
    <w:rsid w:val="00597D11"/>
    <w:rsid w:val="005A034D"/>
    <w:rsid w:val="005A1493"/>
    <w:rsid w:val="005A6361"/>
    <w:rsid w:val="005A7827"/>
    <w:rsid w:val="005A7C23"/>
    <w:rsid w:val="005B0629"/>
    <w:rsid w:val="005B0F69"/>
    <w:rsid w:val="005B1C05"/>
    <w:rsid w:val="005B2502"/>
    <w:rsid w:val="005B37BB"/>
    <w:rsid w:val="005B3DF5"/>
    <w:rsid w:val="005B4322"/>
    <w:rsid w:val="005B4CF3"/>
    <w:rsid w:val="005B6A70"/>
    <w:rsid w:val="005C074C"/>
    <w:rsid w:val="005C0B9E"/>
    <w:rsid w:val="005C0BDC"/>
    <w:rsid w:val="005C3753"/>
    <w:rsid w:val="005C3843"/>
    <w:rsid w:val="005C5021"/>
    <w:rsid w:val="005C64C1"/>
    <w:rsid w:val="005C6BD9"/>
    <w:rsid w:val="005C6CEC"/>
    <w:rsid w:val="005C7D71"/>
    <w:rsid w:val="005D0891"/>
    <w:rsid w:val="005D137F"/>
    <w:rsid w:val="005D4084"/>
    <w:rsid w:val="005D47A9"/>
    <w:rsid w:val="005D4B04"/>
    <w:rsid w:val="005D623D"/>
    <w:rsid w:val="005E0079"/>
    <w:rsid w:val="005E03FD"/>
    <w:rsid w:val="005E281F"/>
    <w:rsid w:val="005E39AC"/>
    <w:rsid w:val="005E46C2"/>
    <w:rsid w:val="005E4CE3"/>
    <w:rsid w:val="005E50BC"/>
    <w:rsid w:val="005E596C"/>
    <w:rsid w:val="005E6077"/>
    <w:rsid w:val="005E6846"/>
    <w:rsid w:val="005E7713"/>
    <w:rsid w:val="005E7E63"/>
    <w:rsid w:val="005F0286"/>
    <w:rsid w:val="005F04D9"/>
    <w:rsid w:val="005F0890"/>
    <w:rsid w:val="005F276F"/>
    <w:rsid w:val="005F2976"/>
    <w:rsid w:val="005F2C7A"/>
    <w:rsid w:val="005F365F"/>
    <w:rsid w:val="005F367A"/>
    <w:rsid w:val="005F4723"/>
    <w:rsid w:val="005F5431"/>
    <w:rsid w:val="005F55C3"/>
    <w:rsid w:val="005F5CA5"/>
    <w:rsid w:val="005F6CFF"/>
    <w:rsid w:val="005F744C"/>
    <w:rsid w:val="005F785D"/>
    <w:rsid w:val="00600046"/>
    <w:rsid w:val="006004C0"/>
    <w:rsid w:val="0060068A"/>
    <w:rsid w:val="00601381"/>
    <w:rsid w:val="0060529F"/>
    <w:rsid w:val="0060559C"/>
    <w:rsid w:val="00605C39"/>
    <w:rsid w:val="00606DD0"/>
    <w:rsid w:val="0061165A"/>
    <w:rsid w:val="0061287F"/>
    <w:rsid w:val="006128A9"/>
    <w:rsid w:val="00612BA1"/>
    <w:rsid w:val="00615443"/>
    <w:rsid w:val="006160DA"/>
    <w:rsid w:val="00616A6C"/>
    <w:rsid w:val="00617726"/>
    <w:rsid w:val="00617FB3"/>
    <w:rsid w:val="006203C1"/>
    <w:rsid w:val="006205D6"/>
    <w:rsid w:val="00620AB1"/>
    <w:rsid w:val="00621182"/>
    <w:rsid w:val="00621BEC"/>
    <w:rsid w:val="006236FB"/>
    <w:rsid w:val="00624175"/>
    <w:rsid w:val="00624343"/>
    <w:rsid w:val="00625185"/>
    <w:rsid w:val="0062546C"/>
    <w:rsid w:val="006255B3"/>
    <w:rsid w:val="00625777"/>
    <w:rsid w:val="00626B01"/>
    <w:rsid w:val="006337C5"/>
    <w:rsid w:val="00634B38"/>
    <w:rsid w:val="00637B19"/>
    <w:rsid w:val="00640F95"/>
    <w:rsid w:val="00640FD9"/>
    <w:rsid w:val="00641088"/>
    <w:rsid w:val="006410DA"/>
    <w:rsid w:val="00643FDA"/>
    <w:rsid w:val="00644A27"/>
    <w:rsid w:val="006453F9"/>
    <w:rsid w:val="00645451"/>
    <w:rsid w:val="006456C8"/>
    <w:rsid w:val="00646619"/>
    <w:rsid w:val="006506FF"/>
    <w:rsid w:val="0065179F"/>
    <w:rsid w:val="00652B52"/>
    <w:rsid w:val="006576C4"/>
    <w:rsid w:val="006614EB"/>
    <w:rsid w:val="0066766F"/>
    <w:rsid w:val="006677CB"/>
    <w:rsid w:val="00672E0A"/>
    <w:rsid w:val="00674105"/>
    <w:rsid w:val="00674EA9"/>
    <w:rsid w:val="00675692"/>
    <w:rsid w:val="006774BE"/>
    <w:rsid w:val="006807FC"/>
    <w:rsid w:val="00682FD3"/>
    <w:rsid w:val="00684CBC"/>
    <w:rsid w:val="006869A2"/>
    <w:rsid w:val="006872EA"/>
    <w:rsid w:val="00687B30"/>
    <w:rsid w:val="006909B7"/>
    <w:rsid w:val="00691166"/>
    <w:rsid w:val="00692AB2"/>
    <w:rsid w:val="00693B91"/>
    <w:rsid w:val="0069430F"/>
    <w:rsid w:val="00694D1D"/>
    <w:rsid w:val="006A0966"/>
    <w:rsid w:val="006A474B"/>
    <w:rsid w:val="006A5C57"/>
    <w:rsid w:val="006A6411"/>
    <w:rsid w:val="006A7EE5"/>
    <w:rsid w:val="006B1006"/>
    <w:rsid w:val="006B1172"/>
    <w:rsid w:val="006B34C3"/>
    <w:rsid w:val="006B3E94"/>
    <w:rsid w:val="006B59C8"/>
    <w:rsid w:val="006B6D64"/>
    <w:rsid w:val="006C00F3"/>
    <w:rsid w:val="006C045B"/>
    <w:rsid w:val="006C185C"/>
    <w:rsid w:val="006C2001"/>
    <w:rsid w:val="006C2065"/>
    <w:rsid w:val="006C2667"/>
    <w:rsid w:val="006C2738"/>
    <w:rsid w:val="006C44D2"/>
    <w:rsid w:val="006C59CC"/>
    <w:rsid w:val="006C67CA"/>
    <w:rsid w:val="006C74C6"/>
    <w:rsid w:val="006D1219"/>
    <w:rsid w:val="006D6264"/>
    <w:rsid w:val="006D651E"/>
    <w:rsid w:val="006E1B19"/>
    <w:rsid w:val="006E1B62"/>
    <w:rsid w:val="006E28A4"/>
    <w:rsid w:val="006E29DF"/>
    <w:rsid w:val="006E29F2"/>
    <w:rsid w:val="006E3A46"/>
    <w:rsid w:val="006E42D0"/>
    <w:rsid w:val="006E4F30"/>
    <w:rsid w:val="006E523C"/>
    <w:rsid w:val="006E52F7"/>
    <w:rsid w:val="006E5764"/>
    <w:rsid w:val="006E5CEC"/>
    <w:rsid w:val="006E5FBA"/>
    <w:rsid w:val="006E7006"/>
    <w:rsid w:val="006F0747"/>
    <w:rsid w:val="006F0804"/>
    <w:rsid w:val="006F102E"/>
    <w:rsid w:val="006F18BD"/>
    <w:rsid w:val="006F2933"/>
    <w:rsid w:val="006F32D7"/>
    <w:rsid w:val="006F374D"/>
    <w:rsid w:val="006F42C0"/>
    <w:rsid w:val="006F4DC3"/>
    <w:rsid w:val="00700703"/>
    <w:rsid w:val="0070278B"/>
    <w:rsid w:val="0070279D"/>
    <w:rsid w:val="00702CA3"/>
    <w:rsid w:val="00702F92"/>
    <w:rsid w:val="0070341F"/>
    <w:rsid w:val="00703EC5"/>
    <w:rsid w:val="00710FAE"/>
    <w:rsid w:val="0071455B"/>
    <w:rsid w:val="00717A6A"/>
    <w:rsid w:val="00717C2C"/>
    <w:rsid w:val="00721DCB"/>
    <w:rsid w:val="007234A1"/>
    <w:rsid w:val="00723C49"/>
    <w:rsid w:val="007244C8"/>
    <w:rsid w:val="00724B0F"/>
    <w:rsid w:val="00726F4A"/>
    <w:rsid w:val="00727B14"/>
    <w:rsid w:val="007301B7"/>
    <w:rsid w:val="007311B4"/>
    <w:rsid w:val="007323B0"/>
    <w:rsid w:val="007324BA"/>
    <w:rsid w:val="00732D00"/>
    <w:rsid w:val="00734A66"/>
    <w:rsid w:val="00741640"/>
    <w:rsid w:val="007418CC"/>
    <w:rsid w:val="007421E1"/>
    <w:rsid w:val="007427F0"/>
    <w:rsid w:val="007437F1"/>
    <w:rsid w:val="00743A57"/>
    <w:rsid w:val="0074537D"/>
    <w:rsid w:val="00745757"/>
    <w:rsid w:val="00750391"/>
    <w:rsid w:val="007506EB"/>
    <w:rsid w:val="007520BD"/>
    <w:rsid w:val="007526CD"/>
    <w:rsid w:val="00752818"/>
    <w:rsid w:val="00752850"/>
    <w:rsid w:val="007529D9"/>
    <w:rsid w:val="0075363E"/>
    <w:rsid w:val="00756736"/>
    <w:rsid w:val="00757706"/>
    <w:rsid w:val="00760347"/>
    <w:rsid w:val="00764272"/>
    <w:rsid w:val="0077098C"/>
    <w:rsid w:val="00770B53"/>
    <w:rsid w:val="00770DDC"/>
    <w:rsid w:val="0077257C"/>
    <w:rsid w:val="00773D3E"/>
    <w:rsid w:val="00773DE4"/>
    <w:rsid w:val="00773FAC"/>
    <w:rsid w:val="00774E4E"/>
    <w:rsid w:val="007750E1"/>
    <w:rsid w:val="00775901"/>
    <w:rsid w:val="00775BC1"/>
    <w:rsid w:val="00776691"/>
    <w:rsid w:val="00776A39"/>
    <w:rsid w:val="007779C5"/>
    <w:rsid w:val="00777C6D"/>
    <w:rsid w:val="00777C70"/>
    <w:rsid w:val="007805F0"/>
    <w:rsid w:val="007806C6"/>
    <w:rsid w:val="007807A1"/>
    <w:rsid w:val="007812AB"/>
    <w:rsid w:val="0078185D"/>
    <w:rsid w:val="007837F2"/>
    <w:rsid w:val="00783D83"/>
    <w:rsid w:val="00784952"/>
    <w:rsid w:val="007853CD"/>
    <w:rsid w:val="00787269"/>
    <w:rsid w:val="00787827"/>
    <w:rsid w:val="00790522"/>
    <w:rsid w:val="00790C25"/>
    <w:rsid w:val="007924D5"/>
    <w:rsid w:val="00792DE4"/>
    <w:rsid w:val="00793605"/>
    <w:rsid w:val="00793DEC"/>
    <w:rsid w:val="00794113"/>
    <w:rsid w:val="00794A3F"/>
    <w:rsid w:val="007950E1"/>
    <w:rsid w:val="007979AC"/>
    <w:rsid w:val="007A0395"/>
    <w:rsid w:val="007A1D8F"/>
    <w:rsid w:val="007A2DCE"/>
    <w:rsid w:val="007A2DE3"/>
    <w:rsid w:val="007A322B"/>
    <w:rsid w:val="007A383D"/>
    <w:rsid w:val="007A394D"/>
    <w:rsid w:val="007A4CFD"/>
    <w:rsid w:val="007A4DE9"/>
    <w:rsid w:val="007A73AD"/>
    <w:rsid w:val="007A7AF6"/>
    <w:rsid w:val="007B0158"/>
    <w:rsid w:val="007B017B"/>
    <w:rsid w:val="007B0375"/>
    <w:rsid w:val="007B0FDC"/>
    <w:rsid w:val="007B1117"/>
    <w:rsid w:val="007B13B8"/>
    <w:rsid w:val="007B2832"/>
    <w:rsid w:val="007B3DBA"/>
    <w:rsid w:val="007B7C9E"/>
    <w:rsid w:val="007C2654"/>
    <w:rsid w:val="007C2F3C"/>
    <w:rsid w:val="007C3D72"/>
    <w:rsid w:val="007C4CBD"/>
    <w:rsid w:val="007C50BE"/>
    <w:rsid w:val="007C695A"/>
    <w:rsid w:val="007C7B3C"/>
    <w:rsid w:val="007D033C"/>
    <w:rsid w:val="007D1C09"/>
    <w:rsid w:val="007D3890"/>
    <w:rsid w:val="007D3D95"/>
    <w:rsid w:val="007D4BE4"/>
    <w:rsid w:val="007D5832"/>
    <w:rsid w:val="007D62F7"/>
    <w:rsid w:val="007D709A"/>
    <w:rsid w:val="007D72E4"/>
    <w:rsid w:val="007D74BA"/>
    <w:rsid w:val="007E0ECB"/>
    <w:rsid w:val="007E1390"/>
    <w:rsid w:val="007E14CD"/>
    <w:rsid w:val="007E1FEF"/>
    <w:rsid w:val="007E5795"/>
    <w:rsid w:val="007E679B"/>
    <w:rsid w:val="007E697A"/>
    <w:rsid w:val="007E6A64"/>
    <w:rsid w:val="007E763B"/>
    <w:rsid w:val="007F275E"/>
    <w:rsid w:val="007F2B69"/>
    <w:rsid w:val="007F4063"/>
    <w:rsid w:val="007F4837"/>
    <w:rsid w:val="007F612E"/>
    <w:rsid w:val="007F6CE1"/>
    <w:rsid w:val="007F7359"/>
    <w:rsid w:val="008000E9"/>
    <w:rsid w:val="00800ADA"/>
    <w:rsid w:val="00800D24"/>
    <w:rsid w:val="008072DD"/>
    <w:rsid w:val="00807D16"/>
    <w:rsid w:val="00811A17"/>
    <w:rsid w:val="0081226A"/>
    <w:rsid w:val="00813720"/>
    <w:rsid w:val="008154D2"/>
    <w:rsid w:val="00815744"/>
    <w:rsid w:val="008163D3"/>
    <w:rsid w:val="008205A7"/>
    <w:rsid w:val="008205D3"/>
    <w:rsid w:val="00821C91"/>
    <w:rsid w:val="00821CFF"/>
    <w:rsid w:val="008221F4"/>
    <w:rsid w:val="0082238B"/>
    <w:rsid w:val="008224B8"/>
    <w:rsid w:val="008224E1"/>
    <w:rsid w:val="008242D9"/>
    <w:rsid w:val="008248EE"/>
    <w:rsid w:val="00824971"/>
    <w:rsid w:val="00825679"/>
    <w:rsid w:val="0083071B"/>
    <w:rsid w:val="00830C99"/>
    <w:rsid w:val="00832080"/>
    <w:rsid w:val="00832AC9"/>
    <w:rsid w:val="00832C65"/>
    <w:rsid w:val="008346BE"/>
    <w:rsid w:val="00834BE2"/>
    <w:rsid w:val="00834CC4"/>
    <w:rsid w:val="0083683C"/>
    <w:rsid w:val="0083755D"/>
    <w:rsid w:val="00837D48"/>
    <w:rsid w:val="008424F9"/>
    <w:rsid w:val="0084259C"/>
    <w:rsid w:val="00842B58"/>
    <w:rsid w:val="00842F54"/>
    <w:rsid w:val="0084618D"/>
    <w:rsid w:val="00846AF9"/>
    <w:rsid w:val="00846EDE"/>
    <w:rsid w:val="0085048F"/>
    <w:rsid w:val="008510A8"/>
    <w:rsid w:val="008515C8"/>
    <w:rsid w:val="008516F5"/>
    <w:rsid w:val="00851E64"/>
    <w:rsid w:val="00853382"/>
    <w:rsid w:val="00854B8E"/>
    <w:rsid w:val="00856A49"/>
    <w:rsid w:val="0085747A"/>
    <w:rsid w:val="00857D83"/>
    <w:rsid w:val="00860C2B"/>
    <w:rsid w:val="00860E73"/>
    <w:rsid w:val="00861F35"/>
    <w:rsid w:val="00862399"/>
    <w:rsid w:val="00863E6E"/>
    <w:rsid w:val="00864C3C"/>
    <w:rsid w:val="00865EA5"/>
    <w:rsid w:val="00866423"/>
    <w:rsid w:val="00870732"/>
    <w:rsid w:val="00871A8D"/>
    <w:rsid w:val="00871C93"/>
    <w:rsid w:val="008748C0"/>
    <w:rsid w:val="0087614F"/>
    <w:rsid w:val="008803C5"/>
    <w:rsid w:val="00880D59"/>
    <w:rsid w:val="00881BF2"/>
    <w:rsid w:val="00883398"/>
    <w:rsid w:val="0088366D"/>
    <w:rsid w:val="00883E26"/>
    <w:rsid w:val="0088659C"/>
    <w:rsid w:val="00887B9A"/>
    <w:rsid w:val="00887BEF"/>
    <w:rsid w:val="00887C9D"/>
    <w:rsid w:val="00890B3E"/>
    <w:rsid w:val="00892985"/>
    <w:rsid w:val="00892CA2"/>
    <w:rsid w:val="00893E0A"/>
    <w:rsid w:val="008A0274"/>
    <w:rsid w:val="008A066A"/>
    <w:rsid w:val="008A0E99"/>
    <w:rsid w:val="008A240E"/>
    <w:rsid w:val="008A241E"/>
    <w:rsid w:val="008A2FDB"/>
    <w:rsid w:val="008A3B87"/>
    <w:rsid w:val="008A3BC1"/>
    <w:rsid w:val="008A3E21"/>
    <w:rsid w:val="008A42F5"/>
    <w:rsid w:val="008A436D"/>
    <w:rsid w:val="008A4AA8"/>
    <w:rsid w:val="008A54DB"/>
    <w:rsid w:val="008A6FFF"/>
    <w:rsid w:val="008A73D0"/>
    <w:rsid w:val="008B16BD"/>
    <w:rsid w:val="008B20A3"/>
    <w:rsid w:val="008B20F7"/>
    <w:rsid w:val="008B22B3"/>
    <w:rsid w:val="008B2D67"/>
    <w:rsid w:val="008B331A"/>
    <w:rsid w:val="008B5C2A"/>
    <w:rsid w:val="008B654B"/>
    <w:rsid w:val="008B6BA4"/>
    <w:rsid w:val="008B7C68"/>
    <w:rsid w:val="008C04FA"/>
    <w:rsid w:val="008C08EA"/>
    <w:rsid w:val="008C43A6"/>
    <w:rsid w:val="008C4803"/>
    <w:rsid w:val="008C6775"/>
    <w:rsid w:val="008C6DE1"/>
    <w:rsid w:val="008C754E"/>
    <w:rsid w:val="008C7DD1"/>
    <w:rsid w:val="008D02A2"/>
    <w:rsid w:val="008D11FE"/>
    <w:rsid w:val="008D201A"/>
    <w:rsid w:val="008D55E0"/>
    <w:rsid w:val="008D5D97"/>
    <w:rsid w:val="008D6AA0"/>
    <w:rsid w:val="008D6B6E"/>
    <w:rsid w:val="008D7694"/>
    <w:rsid w:val="008E05A9"/>
    <w:rsid w:val="008E0FF3"/>
    <w:rsid w:val="008E1631"/>
    <w:rsid w:val="008E251E"/>
    <w:rsid w:val="008E2EFF"/>
    <w:rsid w:val="008E2FC5"/>
    <w:rsid w:val="008E3ADB"/>
    <w:rsid w:val="008E5FD7"/>
    <w:rsid w:val="008E6CC6"/>
    <w:rsid w:val="008E7FD3"/>
    <w:rsid w:val="008F0B06"/>
    <w:rsid w:val="008F0BA3"/>
    <w:rsid w:val="008F16E3"/>
    <w:rsid w:val="008F34C4"/>
    <w:rsid w:val="008F3779"/>
    <w:rsid w:val="008F3822"/>
    <w:rsid w:val="008F4213"/>
    <w:rsid w:val="008F437D"/>
    <w:rsid w:val="008F4F42"/>
    <w:rsid w:val="008F50C6"/>
    <w:rsid w:val="008F5EDE"/>
    <w:rsid w:val="008F6AED"/>
    <w:rsid w:val="008F7413"/>
    <w:rsid w:val="009017E9"/>
    <w:rsid w:val="00902821"/>
    <w:rsid w:val="00903802"/>
    <w:rsid w:val="00903A3E"/>
    <w:rsid w:val="00903A55"/>
    <w:rsid w:val="0090465E"/>
    <w:rsid w:val="00904C8B"/>
    <w:rsid w:val="0090571E"/>
    <w:rsid w:val="00905E63"/>
    <w:rsid w:val="00910D51"/>
    <w:rsid w:val="009110B3"/>
    <w:rsid w:val="00911226"/>
    <w:rsid w:val="009128DA"/>
    <w:rsid w:val="00914762"/>
    <w:rsid w:val="00914858"/>
    <w:rsid w:val="0091521B"/>
    <w:rsid w:val="009167D2"/>
    <w:rsid w:val="00916EDD"/>
    <w:rsid w:val="00917D32"/>
    <w:rsid w:val="00917FB4"/>
    <w:rsid w:val="009205EF"/>
    <w:rsid w:val="009211AB"/>
    <w:rsid w:val="00921ACF"/>
    <w:rsid w:val="009233A3"/>
    <w:rsid w:val="009246DC"/>
    <w:rsid w:val="00924902"/>
    <w:rsid w:val="00924ACD"/>
    <w:rsid w:val="00925B9E"/>
    <w:rsid w:val="009264D8"/>
    <w:rsid w:val="009271E2"/>
    <w:rsid w:val="009303BE"/>
    <w:rsid w:val="0093070B"/>
    <w:rsid w:val="00930B57"/>
    <w:rsid w:val="009310B0"/>
    <w:rsid w:val="0093300F"/>
    <w:rsid w:val="009332E3"/>
    <w:rsid w:val="00933691"/>
    <w:rsid w:val="00933A97"/>
    <w:rsid w:val="00935724"/>
    <w:rsid w:val="00935B2B"/>
    <w:rsid w:val="00936426"/>
    <w:rsid w:val="00936647"/>
    <w:rsid w:val="00937897"/>
    <w:rsid w:val="009407DD"/>
    <w:rsid w:val="009407DF"/>
    <w:rsid w:val="0094258B"/>
    <w:rsid w:val="00942B05"/>
    <w:rsid w:val="00943DB7"/>
    <w:rsid w:val="00944162"/>
    <w:rsid w:val="0094474E"/>
    <w:rsid w:val="009450EF"/>
    <w:rsid w:val="009459D2"/>
    <w:rsid w:val="009522C0"/>
    <w:rsid w:val="00954E62"/>
    <w:rsid w:val="00956A9F"/>
    <w:rsid w:val="00957DA7"/>
    <w:rsid w:val="009642D0"/>
    <w:rsid w:val="00964D89"/>
    <w:rsid w:val="009651E4"/>
    <w:rsid w:val="009653A9"/>
    <w:rsid w:val="009661B4"/>
    <w:rsid w:val="00970BC9"/>
    <w:rsid w:val="00972DBF"/>
    <w:rsid w:val="00973467"/>
    <w:rsid w:val="009741FA"/>
    <w:rsid w:val="00976723"/>
    <w:rsid w:val="009769F2"/>
    <w:rsid w:val="00980F44"/>
    <w:rsid w:val="00981A45"/>
    <w:rsid w:val="00982DF0"/>
    <w:rsid w:val="0098421E"/>
    <w:rsid w:val="00985017"/>
    <w:rsid w:val="009862E5"/>
    <w:rsid w:val="00987B5A"/>
    <w:rsid w:val="00987BF5"/>
    <w:rsid w:val="0099466F"/>
    <w:rsid w:val="0099684B"/>
    <w:rsid w:val="00996F86"/>
    <w:rsid w:val="009A01D5"/>
    <w:rsid w:val="009A29E4"/>
    <w:rsid w:val="009A657C"/>
    <w:rsid w:val="009A6DC4"/>
    <w:rsid w:val="009A7388"/>
    <w:rsid w:val="009A7E6A"/>
    <w:rsid w:val="009B083A"/>
    <w:rsid w:val="009B3183"/>
    <w:rsid w:val="009B3E57"/>
    <w:rsid w:val="009B4DD4"/>
    <w:rsid w:val="009B6E34"/>
    <w:rsid w:val="009B72DA"/>
    <w:rsid w:val="009B7686"/>
    <w:rsid w:val="009B7A13"/>
    <w:rsid w:val="009C0B3A"/>
    <w:rsid w:val="009C156F"/>
    <w:rsid w:val="009C289B"/>
    <w:rsid w:val="009C44C3"/>
    <w:rsid w:val="009C5556"/>
    <w:rsid w:val="009C6644"/>
    <w:rsid w:val="009C7C20"/>
    <w:rsid w:val="009D0D11"/>
    <w:rsid w:val="009D120A"/>
    <w:rsid w:val="009D209E"/>
    <w:rsid w:val="009D3879"/>
    <w:rsid w:val="009D3898"/>
    <w:rsid w:val="009D3BF3"/>
    <w:rsid w:val="009D3E88"/>
    <w:rsid w:val="009D4143"/>
    <w:rsid w:val="009D4CD7"/>
    <w:rsid w:val="009D5D01"/>
    <w:rsid w:val="009D61B8"/>
    <w:rsid w:val="009D6F40"/>
    <w:rsid w:val="009D7359"/>
    <w:rsid w:val="009D7933"/>
    <w:rsid w:val="009E2302"/>
    <w:rsid w:val="009E26D8"/>
    <w:rsid w:val="009E423A"/>
    <w:rsid w:val="009E4ECD"/>
    <w:rsid w:val="009E6898"/>
    <w:rsid w:val="009E6A7C"/>
    <w:rsid w:val="009E77B4"/>
    <w:rsid w:val="009E7BF8"/>
    <w:rsid w:val="009E7CF1"/>
    <w:rsid w:val="009F0C9E"/>
    <w:rsid w:val="009F1D2C"/>
    <w:rsid w:val="009F202A"/>
    <w:rsid w:val="009F2C94"/>
    <w:rsid w:val="009F3413"/>
    <w:rsid w:val="009F37CC"/>
    <w:rsid w:val="009F452D"/>
    <w:rsid w:val="009F51E9"/>
    <w:rsid w:val="009F55D9"/>
    <w:rsid w:val="009F72FF"/>
    <w:rsid w:val="00A0019D"/>
    <w:rsid w:val="00A001F1"/>
    <w:rsid w:val="00A026E9"/>
    <w:rsid w:val="00A02C5F"/>
    <w:rsid w:val="00A032A4"/>
    <w:rsid w:val="00A03333"/>
    <w:rsid w:val="00A03B50"/>
    <w:rsid w:val="00A042C7"/>
    <w:rsid w:val="00A054A5"/>
    <w:rsid w:val="00A06006"/>
    <w:rsid w:val="00A07524"/>
    <w:rsid w:val="00A07779"/>
    <w:rsid w:val="00A106FD"/>
    <w:rsid w:val="00A10820"/>
    <w:rsid w:val="00A10B47"/>
    <w:rsid w:val="00A10BD8"/>
    <w:rsid w:val="00A11540"/>
    <w:rsid w:val="00A11B83"/>
    <w:rsid w:val="00A11C57"/>
    <w:rsid w:val="00A12764"/>
    <w:rsid w:val="00A12EF3"/>
    <w:rsid w:val="00A13A3B"/>
    <w:rsid w:val="00A1400C"/>
    <w:rsid w:val="00A142D0"/>
    <w:rsid w:val="00A14C00"/>
    <w:rsid w:val="00A150F1"/>
    <w:rsid w:val="00A1541C"/>
    <w:rsid w:val="00A1644F"/>
    <w:rsid w:val="00A165D0"/>
    <w:rsid w:val="00A16964"/>
    <w:rsid w:val="00A175BA"/>
    <w:rsid w:val="00A17D64"/>
    <w:rsid w:val="00A20A09"/>
    <w:rsid w:val="00A2123C"/>
    <w:rsid w:val="00A21E02"/>
    <w:rsid w:val="00A22B10"/>
    <w:rsid w:val="00A23652"/>
    <w:rsid w:val="00A23BA6"/>
    <w:rsid w:val="00A26A15"/>
    <w:rsid w:val="00A30068"/>
    <w:rsid w:val="00A306B6"/>
    <w:rsid w:val="00A30B91"/>
    <w:rsid w:val="00A312DB"/>
    <w:rsid w:val="00A31F41"/>
    <w:rsid w:val="00A34361"/>
    <w:rsid w:val="00A3457A"/>
    <w:rsid w:val="00A34C89"/>
    <w:rsid w:val="00A34CC8"/>
    <w:rsid w:val="00A34DC6"/>
    <w:rsid w:val="00A3565F"/>
    <w:rsid w:val="00A35DCD"/>
    <w:rsid w:val="00A35DE6"/>
    <w:rsid w:val="00A35EE8"/>
    <w:rsid w:val="00A37692"/>
    <w:rsid w:val="00A40258"/>
    <w:rsid w:val="00A421CF"/>
    <w:rsid w:val="00A4447A"/>
    <w:rsid w:val="00A44C7C"/>
    <w:rsid w:val="00A46772"/>
    <w:rsid w:val="00A46CD0"/>
    <w:rsid w:val="00A50AC1"/>
    <w:rsid w:val="00A51658"/>
    <w:rsid w:val="00A51CDB"/>
    <w:rsid w:val="00A521CF"/>
    <w:rsid w:val="00A5442B"/>
    <w:rsid w:val="00A559EF"/>
    <w:rsid w:val="00A56CD6"/>
    <w:rsid w:val="00A6020A"/>
    <w:rsid w:val="00A63172"/>
    <w:rsid w:val="00A637C5"/>
    <w:rsid w:val="00A63A14"/>
    <w:rsid w:val="00A63CC4"/>
    <w:rsid w:val="00A6409D"/>
    <w:rsid w:val="00A6701B"/>
    <w:rsid w:val="00A67CF3"/>
    <w:rsid w:val="00A70B21"/>
    <w:rsid w:val="00A728F6"/>
    <w:rsid w:val="00A72C15"/>
    <w:rsid w:val="00A73627"/>
    <w:rsid w:val="00A73F80"/>
    <w:rsid w:val="00A74159"/>
    <w:rsid w:val="00A768E8"/>
    <w:rsid w:val="00A77DBB"/>
    <w:rsid w:val="00A77EE5"/>
    <w:rsid w:val="00A80211"/>
    <w:rsid w:val="00A8142E"/>
    <w:rsid w:val="00A81B32"/>
    <w:rsid w:val="00A82419"/>
    <w:rsid w:val="00A83725"/>
    <w:rsid w:val="00A84018"/>
    <w:rsid w:val="00A845C0"/>
    <w:rsid w:val="00A85BAD"/>
    <w:rsid w:val="00A85DBB"/>
    <w:rsid w:val="00A87A24"/>
    <w:rsid w:val="00A87BE8"/>
    <w:rsid w:val="00A90C1A"/>
    <w:rsid w:val="00A90C23"/>
    <w:rsid w:val="00A90FCA"/>
    <w:rsid w:val="00A920B6"/>
    <w:rsid w:val="00A923ED"/>
    <w:rsid w:val="00A93B9B"/>
    <w:rsid w:val="00A95686"/>
    <w:rsid w:val="00A9648D"/>
    <w:rsid w:val="00A96A39"/>
    <w:rsid w:val="00A97D93"/>
    <w:rsid w:val="00AA141B"/>
    <w:rsid w:val="00AA1AB4"/>
    <w:rsid w:val="00AA2647"/>
    <w:rsid w:val="00AA2C67"/>
    <w:rsid w:val="00AA5311"/>
    <w:rsid w:val="00AA5F5A"/>
    <w:rsid w:val="00AA613F"/>
    <w:rsid w:val="00AB0FCA"/>
    <w:rsid w:val="00AB2163"/>
    <w:rsid w:val="00AB2516"/>
    <w:rsid w:val="00AB2A0B"/>
    <w:rsid w:val="00AB37C0"/>
    <w:rsid w:val="00AB4899"/>
    <w:rsid w:val="00AB5E0A"/>
    <w:rsid w:val="00AB5E92"/>
    <w:rsid w:val="00AB6202"/>
    <w:rsid w:val="00AB7D5F"/>
    <w:rsid w:val="00AC0B71"/>
    <w:rsid w:val="00AC17F6"/>
    <w:rsid w:val="00AC18C8"/>
    <w:rsid w:val="00AC2921"/>
    <w:rsid w:val="00AC3098"/>
    <w:rsid w:val="00AC391C"/>
    <w:rsid w:val="00AC5009"/>
    <w:rsid w:val="00AC5648"/>
    <w:rsid w:val="00AC589E"/>
    <w:rsid w:val="00AC7077"/>
    <w:rsid w:val="00AC74C4"/>
    <w:rsid w:val="00AC773E"/>
    <w:rsid w:val="00AC78D5"/>
    <w:rsid w:val="00AD0617"/>
    <w:rsid w:val="00AD222E"/>
    <w:rsid w:val="00AD5301"/>
    <w:rsid w:val="00AD5802"/>
    <w:rsid w:val="00AD5D59"/>
    <w:rsid w:val="00AD6378"/>
    <w:rsid w:val="00AD75CB"/>
    <w:rsid w:val="00AD7CB9"/>
    <w:rsid w:val="00AD7F27"/>
    <w:rsid w:val="00AE0070"/>
    <w:rsid w:val="00AE1585"/>
    <w:rsid w:val="00AE210A"/>
    <w:rsid w:val="00AE3959"/>
    <w:rsid w:val="00AE3DD6"/>
    <w:rsid w:val="00AE49CE"/>
    <w:rsid w:val="00AE579F"/>
    <w:rsid w:val="00AE698F"/>
    <w:rsid w:val="00AE72E6"/>
    <w:rsid w:val="00AE7370"/>
    <w:rsid w:val="00AE7D9D"/>
    <w:rsid w:val="00AF0CDF"/>
    <w:rsid w:val="00AF1379"/>
    <w:rsid w:val="00AF21F4"/>
    <w:rsid w:val="00AF2CC1"/>
    <w:rsid w:val="00AF31CA"/>
    <w:rsid w:val="00AF6A1E"/>
    <w:rsid w:val="00AF6C3A"/>
    <w:rsid w:val="00B0023E"/>
    <w:rsid w:val="00B02437"/>
    <w:rsid w:val="00B02AC1"/>
    <w:rsid w:val="00B035B5"/>
    <w:rsid w:val="00B0467C"/>
    <w:rsid w:val="00B0472F"/>
    <w:rsid w:val="00B049BD"/>
    <w:rsid w:val="00B04E20"/>
    <w:rsid w:val="00B0530D"/>
    <w:rsid w:val="00B05F5F"/>
    <w:rsid w:val="00B06587"/>
    <w:rsid w:val="00B10AB2"/>
    <w:rsid w:val="00B12C37"/>
    <w:rsid w:val="00B14EC0"/>
    <w:rsid w:val="00B16CD2"/>
    <w:rsid w:val="00B16FF2"/>
    <w:rsid w:val="00B22D64"/>
    <w:rsid w:val="00B237EB"/>
    <w:rsid w:val="00B2386C"/>
    <w:rsid w:val="00B23F90"/>
    <w:rsid w:val="00B24E3B"/>
    <w:rsid w:val="00B259DE"/>
    <w:rsid w:val="00B30A1B"/>
    <w:rsid w:val="00B3259D"/>
    <w:rsid w:val="00B3290D"/>
    <w:rsid w:val="00B33B02"/>
    <w:rsid w:val="00B37297"/>
    <w:rsid w:val="00B41DBF"/>
    <w:rsid w:val="00B42B2D"/>
    <w:rsid w:val="00B42EC7"/>
    <w:rsid w:val="00B43222"/>
    <w:rsid w:val="00B45987"/>
    <w:rsid w:val="00B45A82"/>
    <w:rsid w:val="00B4613B"/>
    <w:rsid w:val="00B474C9"/>
    <w:rsid w:val="00B50183"/>
    <w:rsid w:val="00B51158"/>
    <w:rsid w:val="00B51780"/>
    <w:rsid w:val="00B51829"/>
    <w:rsid w:val="00B52211"/>
    <w:rsid w:val="00B52A66"/>
    <w:rsid w:val="00B538CC"/>
    <w:rsid w:val="00B53A01"/>
    <w:rsid w:val="00B56B9E"/>
    <w:rsid w:val="00B56EEB"/>
    <w:rsid w:val="00B5718B"/>
    <w:rsid w:val="00B573ED"/>
    <w:rsid w:val="00B57816"/>
    <w:rsid w:val="00B578A6"/>
    <w:rsid w:val="00B60161"/>
    <w:rsid w:val="00B605E6"/>
    <w:rsid w:val="00B65766"/>
    <w:rsid w:val="00B65E47"/>
    <w:rsid w:val="00B722DC"/>
    <w:rsid w:val="00B73009"/>
    <w:rsid w:val="00B7325F"/>
    <w:rsid w:val="00B733D6"/>
    <w:rsid w:val="00B74799"/>
    <w:rsid w:val="00B762AC"/>
    <w:rsid w:val="00B77DEF"/>
    <w:rsid w:val="00B81412"/>
    <w:rsid w:val="00B82248"/>
    <w:rsid w:val="00B835D8"/>
    <w:rsid w:val="00B91513"/>
    <w:rsid w:val="00B92AB7"/>
    <w:rsid w:val="00B93553"/>
    <w:rsid w:val="00B94270"/>
    <w:rsid w:val="00B9485A"/>
    <w:rsid w:val="00B954F0"/>
    <w:rsid w:val="00B961E4"/>
    <w:rsid w:val="00BA0520"/>
    <w:rsid w:val="00BA0BBF"/>
    <w:rsid w:val="00BA24A9"/>
    <w:rsid w:val="00BA3B24"/>
    <w:rsid w:val="00BA40DA"/>
    <w:rsid w:val="00BA4615"/>
    <w:rsid w:val="00BA47F9"/>
    <w:rsid w:val="00BA4A1F"/>
    <w:rsid w:val="00BB395C"/>
    <w:rsid w:val="00BB3ABC"/>
    <w:rsid w:val="00BB44DC"/>
    <w:rsid w:val="00BB6013"/>
    <w:rsid w:val="00BB635A"/>
    <w:rsid w:val="00BB78C0"/>
    <w:rsid w:val="00BB7E17"/>
    <w:rsid w:val="00BC00FA"/>
    <w:rsid w:val="00BC0819"/>
    <w:rsid w:val="00BC3799"/>
    <w:rsid w:val="00BC3E88"/>
    <w:rsid w:val="00BC47AE"/>
    <w:rsid w:val="00BC566E"/>
    <w:rsid w:val="00BC745C"/>
    <w:rsid w:val="00BC7993"/>
    <w:rsid w:val="00BD02A9"/>
    <w:rsid w:val="00BD04FD"/>
    <w:rsid w:val="00BD20E3"/>
    <w:rsid w:val="00BD2118"/>
    <w:rsid w:val="00BD309E"/>
    <w:rsid w:val="00BD3353"/>
    <w:rsid w:val="00BD33B8"/>
    <w:rsid w:val="00BD3FDB"/>
    <w:rsid w:val="00BD4835"/>
    <w:rsid w:val="00BD5BA3"/>
    <w:rsid w:val="00BD77B3"/>
    <w:rsid w:val="00BE0D44"/>
    <w:rsid w:val="00BE1A84"/>
    <w:rsid w:val="00BE2459"/>
    <w:rsid w:val="00BE2D0E"/>
    <w:rsid w:val="00BE354B"/>
    <w:rsid w:val="00BE3C0F"/>
    <w:rsid w:val="00BE497E"/>
    <w:rsid w:val="00BE741E"/>
    <w:rsid w:val="00BE7A29"/>
    <w:rsid w:val="00BF13C6"/>
    <w:rsid w:val="00BF1F88"/>
    <w:rsid w:val="00BF284F"/>
    <w:rsid w:val="00BF2C43"/>
    <w:rsid w:val="00BF2EFE"/>
    <w:rsid w:val="00BF4723"/>
    <w:rsid w:val="00BF4E79"/>
    <w:rsid w:val="00BF5EBD"/>
    <w:rsid w:val="00BF6CE6"/>
    <w:rsid w:val="00BF73CE"/>
    <w:rsid w:val="00BF746B"/>
    <w:rsid w:val="00BF78DC"/>
    <w:rsid w:val="00C007E9"/>
    <w:rsid w:val="00C010D0"/>
    <w:rsid w:val="00C014BD"/>
    <w:rsid w:val="00C01BC2"/>
    <w:rsid w:val="00C02AED"/>
    <w:rsid w:val="00C03151"/>
    <w:rsid w:val="00C0368F"/>
    <w:rsid w:val="00C039AF"/>
    <w:rsid w:val="00C0429F"/>
    <w:rsid w:val="00C05A23"/>
    <w:rsid w:val="00C06BB1"/>
    <w:rsid w:val="00C075E9"/>
    <w:rsid w:val="00C147A2"/>
    <w:rsid w:val="00C15A7A"/>
    <w:rsid w:val="00C17F89"/>
    <w:rsid w:val="00C20241"/>
    <w:rsid w:val="00C2083C"/>
    <w:rsid w:val="00C2380F"/>
    <w:rsid w:val="00C23ED5"/>
    <w:rsid w:val="00C2798B"/>
    <w:rsid w:val="00C326FA"/>
    <w:rsid w:val="00C33138"/>
    <w:rsid w:val="00C33C9B"/>
    <w:rsid w:val="00C3550D"/>
    <w:rsid w:val="00C372BD"/>
    <w:rsid w:val="00C37D18"/>
    <w:rsid w:val="00C4026B"/>
    <w:rsid w:val="00C4092D"/>
    <w:rsid w:val="00C41E5A"/>
    <w:rsid w:val="00C44117"/>
    <w:rsid w:val="00C46266"/>
    <w:rsid w:val="00C463A8"/>
    <w:rsid w:val="00C47553"/>
    <w:rsid w:val="00C47832"/>
    <w:rsid w:val="00C50034"/>
    <w:rsid w:val="00C52100"/>
    <w:rsid w:val="00C53352"/>
    <w:rsid w:val="00C53C96"/>
    <w:rsid w:val="00C5490C"/>
    <w:rsid w:val="00C55ABB"/>
    <w:rsid w:val="00C56398"/>
    <w:rsid w:val="00C567A2"/>
    <w:rsid w:val="00C56A03"/>
    <w:rsid w:val="00C56C98"/>
    <w:rsid w:val="00C5711D"/>
    <w:rsid w:val="00C60D1D"/>
    <w:rsid w:val="00C62592"/>
    <w:rsid w:val="00C64838"/>
    <w:rsid w:val="00C66A1F"/>
    <w:rsid w:val="00C66B8A"/>
    <w:rsid w:val="00C67219"/>
    <w:rsid w:val="00C67F15"/>
    <w:rsid w:val="00C7108C"/>
    <w:rsid w:val="00C72DF2"/>
    <w:rsid w:val="00C7475C"/>
    <w:rsid w:val="00C76126"/>
    <w:rsid w:val="00C80354"/>
    <w:rsid w:val="00C80EF2"/>
    <w:rsid w:val="00C82AFF"/>
    <w:rsid w:val="00C8338C"/>
    <w:rsid w:val="00C834AD"/>
    <w:rsid w:val="00C838FE"/>
    <w:rsid w:val="00C83C93"/>
    <w:rsid w:val="00C83DE3"/>
    <w:rsid w:val="00C84D82"/>
    <w:rsid w:val="00C85781"/>
    <w:rsid w:val="00C86AA4"/>
    <w:rsid w:val="00C86FF1"/>
    <w:rsid w:val="00C911E2"/>
    <w:rsid w:val="00C9152B"/>
    <w:rsid w:val="00C933BF"/>
    <w:rsid w:val="00C93F07"/>
    <w:rsid w:val="00C9473A"/>
    <w:rsid w:val="00C95947"/>
    <w:rsid w:val="00C96603"/>
    <w:rsid w:val="00C97FD8"/>
    <w:rsid w:val="00CA0726"/>
    <w:rsid w:val="00CA1DFB"/>
    <w:rsid w:val="00CA2BEA"/>
    <w:rsid w:val="00CA4808"/>
    <w:rsid w:val="00CA485F"/>
    <w:rsid w:val="00CA54F9"/>
    <w:rsid w:val="00CA5A75"/>
    <w:rsid w:val="00CA69B2"/>
    <w:rsid w:val="00CB0B4A"/>
    <w:rsid w:val="00CB15B7"/>
    <w:rsid w:val="00CB18CB"/>
    <w:rsid w:val="00CB19E3"/>
    <w:rsid w:val="00CB2704"/>
    <w:rsid w:val="00CB299A"/>
    <w:rsid w:val="00CB3694"/>
    <w:rsid w:val="00CB3E04"/>
    <w:rsid w:val="00CB4771"/>
    <w:rsid w:val="00CB4AFE"/>
    <w:rsid w:val="00CB5ECB"/>
    <w:rsid w:val="00CB6062"/>
    <w:rsid w:val="00CC248C"/>
    <w:rsid w:val="00CC6689"/>
    <w:rsid w:val="00CD07AD"/>
    <w:rsid w:val="00CD0EBB"/>
    <w:rsid w:val="00CD4808"/>
    <w:rsid w:val="00CD60D0"/>
    <w:rsid w:val="00CD6AEB"/>
    <w:rsid w:val="00CD6CE5"/>
    <w:rsid w:val="00CD75C2"/>
    <w:rsid w:val="00CE086C"/>
    <w:rsid w:val="00CE137D"/>
    <w:rsid w:val="00CE1BEF"/>
    <w:rsid w:val="00CE1E95"/>
    <w:rsid w:val="00CE2891"/>
    <w:rsid w:val="00CE3742"/>
    <w:rsid w:val="00CE4E20"/>
    <w:rsid w:val="00CE6FBC"/>
    <w:rsid w:val="00CF03B9"/>
    <w:rsid w:val="00CF1273"/>
    <w:rsid w:val="00CF7C1E"/>
    <w:rsid w:val="00D01DA5"/>
    <w:rsid w:val="00D028F5"/>
    <w:rsid w:val="00D058EF"/>
    <w:rsid w:val="00D06A13"/>
    <w:rsid w:val="00D10906"/>
    <w:rsid w:val="00D10DD9"/>
    <w:rsid w:val="00D111D7"/>
    <w:rsid w:val="00D13253"/>
    <w:rsid w:val="00D13B99"/>
    <w:rsid w:val="00D164F2"/>
    <w:rsid w:val="00D16A86"/>
    <w:rsid w:val="00D17BA7"/>
    <w:rsid w:val="00D20A3B"/>
    <w:rsid w:val="00D217A7"/>
    <w:rsid w:val="00D21E75"/>
    <w:rsid w:val="00D21EE7"/>
    <w:rsid w:val="00D234E8"/>
    <w:rsid w:val="00D25F7C"/>
    <w:rsid w:val="00D2749D"/>
    <w:rsid w:val="00D276AC"/>
    <w:rsid w:val="00D303AA"/>
    <w:rsid w:val="00D328C3"/>
    <w:rsid w:val="00D33DE6"/>
    <w:rsid w:val="00D343F8"/>
    <w:rsid w:val="00D34516"/>
    <w:rsid w:val="00D34B2A"/>
    <w:rsid w:val="00D360D7"/>
    <w:rsid w:val="00D36ED8"/>
    <w:rsid w:val="00D376BF"/>
    <w:rsid w:val="00D40664"/>
    <w:rsid w:val="00D40CA6"/>
    <w:rsid w:val="00D432A2"/>
    <w:rsid w:val="00D43DF0"/>
    <w:rsid w:val="00D45B25"/>
    <w:rsid w:val="00D5457A"/>
    <w:rsid w:val="00D5521B"/>
    <w:rsid w:val="00D5575C"/>
    <w:rsid w:val="00D5663E"/>
    <w:rsid w:val="00D56BD4"/>
    <w:rsid w:val="00D56BEB"/>
    <w:rsid w:val="00D5765C"/>
    <w:rsid w:val="00D578A2"/>
    <w:rsid w:val="00D57BD3"/>
    <w:rsid w:val="00D613D2"/>
    <w:rsid w:val="00D61621"/>
    <w:rsid w:val="00D632A2"/>
    <w:rsid w:val="00D635EC"/>
    <w:rsid w:val="00D6406A"/>
    <w:rsid w:val="00D64133"/>
    <w:rsid w:val="00D6423B"/>
    <w:rsid w:val="00D64361"/>
    <w:rsid w:val="00D64A96"/>
    <w:rsid w:val="00D66431"/>
    <w:rsid w:val="00D66AC6"/>
    <w:rsid w:val="00D67E5D"/>
    <w:rsid w:val="00D714D3"/>
    <w:rsid w:val="00D7206B"/>
    <w:rsid w:val="00D72F35"/>
    <w:rsid w:val="00D7453E"/>
    <w:rsid w:val="00D77105"/>
    <w:rsid w:val="00D77B0F"/>
    <w:rsid w:val="00D77C1D"/>
    <w:rsid w:val="00D83023"/>
    <w:rsid w:val="00D83396"/>
    <w:rsid w:val="00D8365E"/>
    <w:rsid w:val="00D83A3F"/>
    <w:rsid w:val="00D845E2"/>
    <w:rsid w:val="00D84DD4"/>
    <w:rsid w:val="00D856B7"/>
    <w:rsid w:val="00D8590A"/>
    <w:rsid w:val="00D86BA6"/>
    <w:rsid w:val="00D875A6"/>
    <w:rsid w:val="00D876DC"/>
    <w:rsid w:val="00D87752"/>
    <w:rsid w:val="00D87F12"/>
    <w:rsid w:val="00D90EF7"/>
    <w:rsid w:val="00D913F3"/>
    <w:rsid w:val="00D91E65"/>
    <w:rsid w:val="00D921A8"/>
    <w:rsid w:val="00D92D11"/>
    <w:rsid w:val="00D93054"/>
    <w:rsid w:val="00D94563"/>
    <w:rsid w:val="00D9462F"/>
    <w:rsid w:val="00D94A01"/>
    <w:rsid w:val="00D974E5"/>
    <w:rsid w:val="00D97C14"/>
    <w:rsid w:val="00DA0CFF"/>
    <w:rsid w:val="00DA3348"/>
    <w:rsid w:val="00DA34C9"/>
    <w:rsid w:val="00DA5F25"/>
    <w:rsid w:val="00DA716B"/>
    <w:rsid w:val="00DA76C4"/>
    <w:rsid w:val="00DB0AEA"/>
    <w:rsid w:val="00DB0CC7"/>
    <w:rsid w:val="00DB3C15"/>
    <w:rsid w:val="00DB50AF"/>
    <w:rsid w:val="00DB5964"/>
    <w:rsid w:val="00DB5BFA"/>
    <w:rsid w:val="00DB5E49"/>
    <w:rsid w:val="00DC19B9"/>
    <w:rsid w:val="00DC1EAE"/>
    <w:rsid w:val="00DC2EF1"/>
    <w:rsid w:val="00DC47B1"/>
    <w:rsid w:val="00DC4B93"/>
    <w:rsid w:val="00DC5A46"/>
    <w:rsid w:val="00DC72C8"/>
    <w:rsid w:val="00DC79CD"/>
    <w:rsid w:val="00DD30D7"/>
    <w:rsid w:val="00DD316E"/>
    <w:rsid w:val="00DD369C"/>
    <w:rsid w:val="00DD3723"/>
    <w:rsid w:val="00DD42AC"/>
    <w:rsid w:val="00DD42E2"/>
    <w:rsid w:val="00DD6193"/>
    <w:rsid w:val="00DD64A4"/>
    <w:rsid w:val="00DD6CA9"/>
    <w:rsid w:val="00DD6D60"/>
    <w:rsid w:val="00DD6E48"/>
    <w:rsid w:val="00DE29F6"/>
    <w:rsid w:val="00DF15A1"/>
    <w:rsid w:val="00DF1744"/>
    <w:rsid w:val="00DF1CFC"/>
    <w:rsid w:val="00DF2015"/>
    <w:rsid w:val="00DF44BD"/>
    <w:rsid w:val="00DF64DB"/>
    <w:rsid w:val="00DF718E"/>
    <w:rsid w:val="00DF7B27"/>
    <w:rsid w:val="00E00065"/>
    <w:rsid w:val="00E00195"/>
    <w:rsid w:val="00E010AA"/>
    <w:rsid w:val="00E0200F"/>
    <w:rsid w:val="00E02A39"/>
    <w:rsid w:val="00E02BEC"/>
    <w:rsid w:val="00E02F9F"/>
    <w:rsid w:val="00E03F7C"/>
    <w:rsid w:val="00E04185"/>
    <w:rsid w:val="00E04778"/>
    <w:rsid w:val="00E051FF"/>
    <w:rsid w:val="00E05761"/>
    <w:rsid w:val="00E05BB3"/>
    <w:rsid w:val="00E06F79"/>
    <w:rsid w:val="00E0745C"/>
    <w:rsid w:val="00E10858"/>
    <w:rsid w:val="00E11E35"/>
    <w:rsid w:val="00E132BD"/>
    <w:rsid w:val="00E16C60"/>
    <w:rsid w:val="00E16E27"/>
    <w:rsid w:val="00E175AA"/>
    <w:rsid w:val="00E205B6"/>
    <w:rsid w:val="00E22EEF"/>
    <w:rsid w:val="00E251B9"/>
    <w:rsid w:val="00E2533B"/>
    <w:rsid w:val="00E269B5"/>
    <w:rsid w:val="00E27347"/>
    <w:rsid w:val="00E31C4C"/>
    <w:rsid w:val="00E34D75"/>
    <w:rsid w:val="00E362F7"/>
    <w:rsid w:val="00E3709B"/>
    <w:rsid w:val="00E375CB"/>
    <w:rsid w:val="00E37856"/>
    <w:rsid w:val="00E419F5"/>
    <w:rsid w:val="00E41B8D"/>
    <w:rsid w:val="00E42EFC"/>
    <w:rsid w:val="00E43EA7"/>
    <w:rsid w:val="00E43F5D"/>
    <w:rsid w:val="00E44384"/>
    <w:rsid w:val="00E458B3"/>
    <w:rsid w:val="00E50336"/>
    <w:rsid w:val="00E504E2"/>
    <w:rsid w:val="00E51258"/>
    <w:rsid w:val="00E526B4"/>
    <w:rsid w:val="00E529ED"/>
    <w:rsid w:val="00E53990"/>
    <w:rsid w:val="00E578D9"/>
    <w:rsid w:val="00E57FC5"/>
    <w:rsid w:val="00E602CC"/>
    <w:rsid w:val="00E62AB2"/>
    <w:rsid w:val="00E62E27"/>
    <w:rsid w:val="00E65C40"/>
    <w:rsid w:val="00E662F7"/>
    <w:rsid w:val="00E66440"/>
    <w:rsid w:val="00E6714D"/>
    <w:rsid w:val="00E7004A"/>
    <w:rsid w:val="00E7449F"/>
    <w:rsid w:val="00E747B6"/>
    <w:rsid w:val="00E74845"/>
    <w:rsid w:val="00E77D02"/>
    <w:rsid w:val="00E77E7C"/>
    <w:rsid w:val="00E803A5"/>
    <w:rsid w:val="00E8156E"/>
    <w:rsid w:val="00E81C18"/>
    <w:rsid w:val="00E837C8"/>
    <w:rsid w:val="00E8440B"/>
    <w:rsid w:val="00E84D16"/>
    <w:rsid w:val="00E91217"/>
    <w:rsid w:val="00E9185F"/>
    <w:rsid w:val="00E92143"/>
    <w:rsid w:val="00E92405"/>
    <w:rsid w:val="00E931BC"/>
    <w:rsid w:val="00E93FD9"/>
    <w:rsid w:val="00E94E11"/>
    <w:rsid w:val="00E97A65"/>
    <w:rsid w:val="00EA002F"/>
    <w:rsid w:val="00EA44BF"/>
    <w:rsid w:val="00EA4817"/>
    <w:rsid w:val="00EA6291"/>
    <w:rsid w:val="00EA63AD"/>
    <w:rsid w:val="00EA69E4"/>
    <w:rsid w:val="00EA76CC"/>
    <w:rsid w:val="00EB240A"/>
    <w:rsid w:val="00EB2E05"/>
    <w:rsid w:val="00EB43D7"/>
    <w:rsid w:val="00EB4A8B"/>
    <w:rsid w:val="00EB5948"/>
    <w:rsid w:val="00EB60F3"/>
    <w:rsid w:val="00EC01A1"/>
    <w:rsid w:val="00EC05EC"/>
    <w:rsid w:val="00EC0E39"/>
    <w:rsid w:val="00EC1A6C"/>
    <w:rsid w:val="00EC23F7"/>
    <w:rsid w:val="00ED049D"/>
    <w:rsid w:val="00ED10D8"/>
    <w:rsid w:val="00ED17EB"/>
    <w:rsid w:val="00ED1BFD"/>
    <w:rsid w:val="00ED1C91"/>
    <w:rsid w:val="00ED2CD0"/>
    <w:rsid w:val="00ED382B"/>
    <w:rsid w:val="00ED399E"/>
    <w:rsid w:val="00ED5371"/>
    <w:rsid w:val="00ED54E5"/>
    <w:rsid w:val="00ED602A"/>
    <w:rsid w:val="00ED6DAB"/>
    <w:rsid w:val="00ED742C"/>
    <w:rsid w:val="00ED7B6B"/>
    <w:rsid w:val="00EE05D0"/>
    <w:rsid w:val="00EE1F14"/>
    <w:rsid w:val="00EE2372"/>
    <w:rsid w:val="00EE4AB8"/>
    <w:rsid w:val="00EE5F63"/>
    <w:rsid w:val="00EF048B"/>
    <w:rsid w:val="00EF0D61"/>
    <w:rsid w:val="00EF2C33"/>
    <w:rsid w:val="00EF3476"/>
    <w:rsid w:val="00EF37F1"/>
    <w:rsid w:val="00EF425B"/>
    <w:rsid w:val="00EF43DF"/>
    <w:rsid w:val="00EF4EA1"/>
    <w:rsid w:val="00EF5661"/>
    <w:rsid w:val="00EF5AD2"/>
    <w:rsid w:val="00EF7757"/>
    <w:rsid w:val="00EF78B3"/>
    <w:rsid w:val="00F01696"/>
    <w:rsid w:val="00F027BF"/>
    <w:rsid w:val="00F04461"/>
    <w:rsid w:val="00F045A4"/>
    <w:rsid w:val="00F04632"/>
    <w:rsid w:val="00F06314"/>
    <w:rsid w:val="00F06550"/>
    <w:rsid w:val="00F073B6"/>
    <w:rsid w:val="00F1042A"/>
    <w:rsid w:val="00F10602"/>
    <w:rsid w:val="00F14148"/>
    <w:rsid w:val="00F14388"/>
    <w:rsid w:val="00F143C0"/>
    <w:rsid w:val="00F1470B"/>
    <w:rsid w:val="00F1580A"/>
    <w:rsid w:val="00F1587A"/>
    <w:rsid w:val="00F168D2"/>
    <w:rsid w:val="00F20AAB"/>
    <w:rsid w:val="00F213E8"/>
    <w:rsid w:val="00F21835"/>
    <w:rsid w:val="00F23D34"/>
    <w:rsid w:val="00F23EC8"/>
    <w:rsid w:val="00F249B1"/>
    <w:rsid w:val="00F24CC8"/>
    <w:rsid w:val="00F25046"/>
    <w:rsid w:val="00F258D5"/>
    <w:rsid w:val="00F2608D"/>
    <w:rsid w:val="00F266F2"/>
    <w:rsid w:val="00F26AAE"/>
    <w:rsid w:val="00F32206"/>
    <w:rsid w:val="00F35995"/>
    <w:rsid w:val="00F35EC1"/>
    <w:rsid w:val="00F41D5C"/>
    <w:rsid w:val="00F424E0"/>
    <w:rsid w:val="00F42A30"/>
    <w:rsid w:val="00F45874"/>
    <w:rsid w:val="00F4607B"/>
    <w:rsid w:val="00F461ED"/>
    <w:rsid w:val="00F46EAB"/>
    <w:rsid w:val="00F5005B"/>
    <w:rsid w:val="00F51474"/>
    <w:rsid w:val="00F53F2A"/>
    <w:rsid w:val="00F54CC5"/>
    <w:rsid w:val="00F557FC"/>
    <w:rsid w:val="00F55928"/>
    <w:rsid w:val="00F55964"/>
    <w:rsid w:val="00F55CB3"/>
    <w:rsid w:val="00F57E12"/>
    <w:rsid w:val="00F60834"/>
    <w:rsid w:val="00F615C4"/>
    <w:rsid w:val="00F625D8"/>
    <w:rsid w:val="00F6376B"/>
    <w:rsid w:val="00F6488C"/>
    <w:rsid w:val="00F67C92"/>
    <w:rsid w:val="00F67FBE"/>
    <w:rsid w:val="00F7070F"/>
    <w:rsid w:val="00F71087"/>
    <w:rsid w:val="00F727EA"/>
    <w:rsid w:val="00F72B5A"/>
    <w:rsid w:val="00F72ECB"/>
    <w:rsid w:val="00F73F65"/>
    <w:rsid w:val="00F74203"/>
    <w:rsid w:val="00F757B4"/>
    <w:rsid w:val="00F75C69"/>
    <w:rsid w:val="00F75EA0"/>
    <w:rsid w:val="00F764C0"/>
    <w:rsid w:val="00F7668B"/>
    <w:rsid w:val="00F77D19"/>
    <w:rsid w:val="00F8265F"/>
    <w:rsid w:val="00F836CB"/>
    <w:rsid w:val="00F842D5"/>
    <w:rsid w:val="00F84D01"/>
    <w:rsid w:val="00F85BB5"/>
    <w:rsid w:val="00F862B7"/>
    <w:rsid w:val="00F86E09"/>
    <w:rsid w:val="00F873FC"/>
    <w:rsid w:val="00F91C32"/>
    <w:rsid w:val="00F94DCE"/>
    <w:rsid w:val="00F955C5"/>
    <w:rsid w:val="00F96D5B"/>
    <w:rsid w:val="00F9716D"/>
    <w:rsid w:val="00F97E59"/>
    <w:rsid w:val="00F97ED7"/>
    <w:rsid w:val="00FA1151"/>
    <w:rsid w:val="00FA2221"/>
    <w:rsid w:val="00FA301A"/>
    <w:rsid w:val="00FA6772"/>
    <w:rsid w:val="00FA7301"/>
    <w:rsid w:val="00FA7F75"/>
    <w:rsid w:val="00FB0255"/>
    <w:rsid w:val="00FB0F2B"/>
    <w:rsid w:val="00FB2420"/>
    <w:rsid w:val="00FB46C7"/>
    <w:rsid w:val="00FB5359"/>
    <w:rsid w:val="00FB63D2"/>
    <w:rsid w:val="00FB724D"/>
    <w:rsid w:val="00FC5875"/>
    <w:rsid w:val="00FC5C7F"/>
    <w:rsid w:val="00FC6170"/>
    <w:rsid w:val="00FC66A0"/>
    <w:rsid w:val="00FD015D"/>
    <w:rsid w:val="00FD0F16"/>
    <w:rsid w:val="00FD1706"/>
    <w:rsid w:val="00FD247C"/>
    <w:rsid w:val="00FD257A"/>
    <w:rsid w:val="00FD266D"/>
    <w:rsid w:val="00FD2A0E"/>
    <w:rsid w:val="00FD3D13"/>
    <w:rsid w:val="00FD4FBE"/>
    <w:rsid w:val="00FD6A6E"/>
    <w:rsid w:val="00FD6EBF"/>
    <w:rsid w:val="00FD7923"/>
    <w:rsid w:val="00FD7C83"/>
    <w:rsid w:val="00FE001C"/>
    <w:rsid w:val="00FE0C3B"/>
    <w:rsid w:val="00FE2E70"/>
    <w:rsid w:val="00FE311A"/>
    <w:rsid w:val="00FE3884"/>
    <w:rsid w:val="00FE3B1F"/>
    <w:rsid w:val="00FE4912"/>
    <w:rsid w:val="00FE740F"/>
    <w:rsid w:val="00FF03C2"/>
    <w:rsid w:val="00FF186F"/>
    <w:rsid w:val="00FF2E38"/>
    <w:rsid w:val="00FF3D9A"/>
    <w:rsid w:val="00FF43E3"/>
    <w:rsid w:val="00FF482E"/>
    <w:rsid w:val="00FF497D"/>
    <w:rsid w:val="0EA76892"/>
    <w:rsid w:val="10E963E8"/>
    <w:rsid w:val="11150706"/>
    <w:rsid w:val="12651DE7"/>
    <w:rsid w:val="13BE2CB3"/>
    <w:rsid w:val="196A60D7"/>
    <w:rsid w:val="213B02EA"/>
    <w:rsid w:val="21656D32"/>
    <w:rsid w:val="217F52EA"/>
    <w:rsid w:val="22302D96"/>
    <w:rsid w:val="232A330F"/>
    <w:rsid w:val="2748481F"/>
    <w:rsid w:val="274B1EF0"/>
    <w:rsid w:val="2BF20C54"/>
    <w:rsid w:val="2F621FA0"/>
    <w:rsid w:val="2FB2514B"/>
    <w:rsid w:val="34137A8A"/>
    <w:rsid w:val="42256A44"/>
    <w:rsid w:val="4BA97E74"/>
    <w:rsid w:val="4BC3056D"/>
    <w:rsid w:val="57FF6C69"/>
    <w:rsid w:val="602E7858"/>
    <w:rsid w:val="61B9528F"/>
    <w:rsid w:val="65343CF8"/>
    <w:rsid w:val="69836EDF"/>
    <w:rsid w:val="6B674D8D"/>
    <w:rsid w:val="70DB2772"/>
    <w:rsid w:val="7F030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93AD05"/>
  <w15:docId w15:val="{D253514A-99B2-4022-9072-4B2B06C07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qFormat="1"/>
    <w:lsdException w:name="heading 5" w:qFormat="1"/>
    <w:lsdException w:name="heading 6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semiHidden="1" w:uiPriority="39" w:qFormat="1"/>
    <w:lsdException w:name="toc 5" w:semiHidden="1" w:uiPriority="39" w:qFormat="1"/>
    <w:lsdException w:name="toc 6" w:semiHidden="1" w:uiPriority="39" w:qFormat="1"/>
    <w:lsdException w:name="toc 7" w:semiHidden="1" w:uiPriority="39" w:qFormat="1"/>
    <w:lsdException w:name="toc 8" w:semiHidden="1" w:uiPriority="39" w:qFormat="1"/>
    <w:lsdException w:name="toc 9" w:semiHidden="1" w:uiPriority="39" w:qFormat="1"/>
    <w:lsdException w:name="annotation text" w:semiHidden="1" w:qFormat="1"/>
    <w:lsdException w:name="header" w:uiPriority="99" w:qFormat="1"/>
    <w:lsdException w:name="footer" w:uiPriority="99" w:qFormat="1"/>
    <w:lsdException w:name="caption" w:uiPriority="35" w:unhideWhenUsed="1" w:qFormat="1"/>
    <w:lsdException w:name="annotation reference" w:semiHidden="1" w:qFormat="1"/>
    <w:lsdException w:name="page number" w:qFormat="1"/>
    <w:lsdException w:name="Title" w:qFormat="1"/>
    <w:lsdException w:name="Default Paragraph Font" w:semiHidden="1" w:uiPriority="1" w:unhideWhenUsed="1"/>
    <w:lsdException w:name="Subtitle" w:qFormat="1"/>
    <w:lsdException w:name="Date" w:qFormat="1"/>
    <w:lsdException w:name="Body Text First Indent" w:uiPriority="99"/>
    <w:lsdException w:name="Hyperlink" w:uiPriority="99" w:qFormat="1"/>
    <w:lsdException w:name="Strong" w:uiPriority="22" w:qFormat="1"/>
    <w:lsdException w:name="Emphasis" w:qFormat="1"/>
    <w:lsdException w:name="Document Map" w:semiHidden="1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HTML Preformatted" w:qFormat="1"/>
    <w:lsdException w:name="Normal Table" w:semiHidden="1" w:uiPriority="99" w:unhideWhenUsed="1" w:qFormat="1"/>
    <w:lsdException w:name="annotation subject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 w:qFormat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uiPriority="3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CC248C"/>
    <w:pPr>
      <w:spacing w:line="360" w:lineRule="auto"/>
    </w:pPr>
    <w:rPr>
      <w:sz w:val="24"/>
      <w:szCs w:val="24"/>
    </w:rPr>
  </w:style>
  <w:style w:type="paragraph" w:styleId="1">
    <w:name w:val="heading 1"/>
    <w:basedOn w:val="a1"/>
    <w:next w:val="20"/>
    <w:link w:val="10"/>
    <w:qFormat/>
    <w:rsid w:val="006E5764"/>
    <w:pPr>
      <w:pageBreakBefore/>
      <w:numPr>
        <w:numId w:val="1"/>
      </w:numPr>
      <w:overflowPunct w:val="0"/>
      <w:spacing w:before="240" w:after="120"/>
      <w:outlineLvl w:val="0"/>
    </w:pPr>
    <w:rPr>
      <w:rFonts w:asciiTheme="majorHAnsi" w:eastAsiaTheme="majorEastAsia" w:hAnsiTheme="majorHAnsi"/>
      <w:b/>
      <w:smallCaps/>
      <w:szCs w:val="20"/>
    </w:rPr>
  </w:style>
  <w:style w:type="paragraph" w:styleId="2">
    <w:name w:val="heading 2"/>
    <w:basedOn w:val="a1"/>
    <w:next w:val="a1"/>
    <w:link w:val="21"/>
    <w:qFormat/>
    <w:rsid w:val="006E5764"/>
    <w:pPr>
      <w:keepNext/>
      <w:numPr>
        <w:ilvl w:val="1"/>
        <w:numId w:val="1"/>
      </w:numPr>
      <w:tabs>
        <w:tab w:val="left" w:pos="576"/>
      </w:tabs>
      <w:spacing w:before="240" w:after="120"/>
      <w:outlineLvl w:val="1"/>
    </w:pPr>
    <w:rPr>
      <w:rFonts w:asciiTheme="majorHAnsi" w:eastAsiaTheme="majorEastAsia" w:hAnsiTheme="majorHAnsi"/>
      <w:b/>
      <w:szCs w:val="20"/>
    </w:rPr>
  </w:style>
  <w:style w:type="paragraph" w:styleId="3">
    <w:name w:val="heading 3"/>
    <w:basedOn w:val="a1"/>
    <w:next w:val="20"/>
    <w:qFormat/>
    <w:rsid w:val="006E5764"/>
    <w:pPr>
      <w:keepNext/>
      <w:numPr>
        <w:ilvl w:val="2"/>
        <w:numId w:val="1"/>
      </w:numPr>
      <w:tabs>
        <w:tab w:val="left" w:pos="432"/>
        <w:tab w:val="left" w:pos="720"/>
        <w:tab w:val="left" w:pos="1146"/>
      </w:tabs>
      <w:spacing w:before="240" w:after="120"/>
      <w:outlineLvl w:val="2"/>
    </w:pPr>
    <w:rPr>
      <w:rFonts w:asciiTheme="majorHAnsi" w:hAnsiTheme="majorHAnsi" w:cs="Arial"/>
      <w:b/>
      <w:bCs/>
      <w:szCs w:val="26"/>
    </w:rPr>
  </w:style>
  <w:style w:type="paragraph" w:styleId="4">
    <w:name w:val="heading 4"/>
    <w:basedOn w:val="a1"/>
    <w:next w:val="a1"/>
    <w:qFormat/>
    <w:rsid w:val="00CB4771"/>
    <w:pPr>
      <w:keepNext/>
      <w:numPr>
        <w:ilvl w:val="3"/>
        <w:numId w:val="1"/>
      </w:numPr>
      <w:tabs>
        <w:tab w:val="left" w:pos="432"/>
        <w:tab w:val="left" w:pos="864"/>
      </w:tabs>
      <w:spacing w:before="240" w:after="120"/>
      <w:outlineLvl w:val="3"/>
    </w:pPr>
    <w:rPr>
      <w:b/>
      <w:bCs/>
      <w:szCs w:val="28"/>
    </w:rPr>
  </w:style>
  <w:style w:type="paragraph" w:styleId="5">
    <w:name w:val="heading 5"/>
    <w:basedOn w:val="a1"/>
    <w:next w:val="a1"/>
    <w:qFormat/>
    <w:rsid w:val="000E257B"/>
    <w:pPr>
      <w:numPr>
        <w:ilvl w:val="4"/>
        <w:numId w:val="1"/>
      </w:numPr>
      <w:tabs>
        <w:tab w:val="left" w:pos="432"/>
        <w:tab w:val="left" w:pos="1008"/>
      </w:tabs>
      <w:spacing w:before="240" w:after="120"/>
      <w:outlineLvl w:val="4"/>
    </w:pPr>
    <w:rPr>
      <w:b/>
      <w:bCs/>
      <w:iCs/>
      <w:szCs w:val="26"/>
    </w:rPr>
  </w:style>
  <w:style w:type="paragraph" w:styleId="6">
    <w:name w:val="heading 6"/>
    <w:basedOn w:val="a1"/>
    <w:next w:val="a1"/>
    <w:qFormat/>
    <w:pPr>
      <w:numPr>
        <w:ilvl w:val="5"/>
        <w:numId w:val="1"/>
      </w:numPr>
      <w:tabs>
        <w:tab w:val="left" w:pos="432"/>
        <w:tab w:val="left" w:pos="1152"/>
      </w:tabs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1"/>
    <w:next w:val="a1"/>
    <w:uiPriority w:val="9"/>
    <w:qFormat/>
    <w:pPr>
      <w:numPr>
        <w:ilvl w:val="6"/>
        <w:numId w:val="1"/>
      </w:numPr>
      <w:tabs>
        <w:tab w:val="left" w:pos="432"/>
        <w:tab w:val="left" w:pos="1296"/>
      </w:tabs>
      <w:spacing w:before="240" w:after="60"/>
      <w:outlineLvl w:val="6"/>
    </w:pPr>
  </w:style>
  <w:style w:type="paragraph" w:styleId="8">
    <w:name w:val="heading 8"/>
    <w:basedOn w:val="a1"/>
    <w:next w:val="a1"/>
    <w:uiPriority w:val="9"/>
    <w:qFormat/>
    <w:pPr>
      <w:numPr>
        <w:ilvl w:val="7"/>
        <w:numId w:val="1"/>
      </w:numPr>
      <w:tabs>
        <w:tab w:val="left" w:pos="432"/>
        <w:tab w:val="left" w:pos="1440"/>
      </w:tabs>
      <w:spacing w:before="240" w:after="60"/>
      <w:outlineLvl w:val="7"/>
    </w:pPr>
    <w:rPr>
      <w:i/>
      <w:iCs/>
    </w:rPr>
  </w:style>
  <w:style w:type="paragraph" w:styleId="9">
    <w:name w:val="heading 9"/>
    <w:basedOn w:val="a1"/>
    <w:next w:val="a1"/>
    <w:uiPriority w:val="9"/>
    <w:qFormat/>
    <w:pPr>
      <w:numPr>
        <w:ilvl w:val="8"/>
        <w:numId w:val="1"/>
      </w:numPr>
      <w:tabs>
        <w:tab w:val="left" w:pos="432"/>
        <w:tab w:val="left" w:pos="1584"/>
      </w:tabs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20">
    <w:name w:val="正文2"/>
    <w:basedOn w:val="a1"/>
    <w:qFormat/>
    <w:rsid w:val="006E52F7"/>
    <w:pPr>
      <w:widowControl w:val="0"/>
      <w:topLinePunct/>
      <w:ind w:firstLineChars="200" w:firstLine="200"/>
      <w:jc w:val="both"/>
    </w:pPr>
    <w:rPr>
      <w:rFonts w:asciiTheme="minorHAnsi" w:eastAsiaTheme="minorEastAsia" w:hAnsiTheme="minorHAnsi"/>
      <w:kern w:val="2"/>
      <w:szCs w:val="18"/>
      <w:shd w:val="clear" w:color="auto" w:fill="FFFFFF"/>
    </w:rPr>
  </w:style>
  <w:style w:type="character" w:customStyle="1" w:styleId="10">
    <w:name w:val="标题 1 字符"/>
    <w:basedOn w:val="a2"/>
    <w:link w:val="1"/>
    <w:qFormat/>
    <w:rsid w:val="006E5764"/>
    <w:rPr>
      <w:rFonts w:asciiTheme="majorHAnsi" w:eastAsiaTheme="majorEastAsia" w:hAnsiTheme="majorHAnsi"/>
      <w:b/>
      <w:smallCaps/>
      <w:sz w:val="24"/>
    </w:rPr>
  </w:style>
  <w:style w:type="character" w:customStyle="1" w:styleId="21">
    <w:name w:val="标题 2 字符"/>
    <w:basedOn w:val="a2"/>
    <w:link w:val="2"/>
    <w:qFormat/>
    <w:rsid w:val="006E5764"/>
    <w:rPr>
      <w:rFonts w:asciiTheme="majorHAnsi" w:eastAsiaTheme="majorEastAsia" w:hAnsiTheme="majorHAnsi"/>
      <w:b/>
      <w:sz w:val="24"/>
    </w:rPr>
  </w:style>
  <w:style w:type="paragraph" w:styleId="a5">
    <w:name w:val="header"/>
    <w:basedOn w:val="a1"/>
    <w:link w:val="a6"/>
    <w:uiPriority w:val="99"/>
    <w:qFormat/>
    <w:rsid w:val="003A46C9"/>
    <w:pPr>
      <w:pBdr>
        <w:bottom w:val="single" w:sz="4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21"/>
      <w:szCs w:val="18"/>
    </w:rPr>
  </w:style>
  <w:style w:type="character" w:customStyle="1" w:styleId="a6">
    <w:name w:val="页眉 字符"/>
    <w:basedOn w:val="a2"/>
    <w:link w:val="a5"/>
    <w:uiPriority w:val="99"/>
    <w:rsid w:val="003A46C9"/>
    <w:rPr>
      <w:sz w:val="21"/>
      <w:szCs w:val="18"/>
    </w:rPr>
  </w:style>
  <w:style w:type="paragraph" w:styleId="a7">
    <w:name w:val="footer"/>
    <w:basedOn w:val="a1"/>
    <w:link w:val="a8"/>
    <w:uiPriority w:val="99"/>
    <w:qFormat/>
    <w:rsid w:val="00505CF9"/>
    <w:pPr>
      <w:tabs>
        <w:tab w:val="center" w:pos="4153"/>
        <w:tab w:val="right" w:pos="8306"/>
      </w:tabs>
      <w:snapToGrid w:val="0"/>
    </w:pPr>
    <w:rPr>
      <w:rFonts w:eastAsia="黑体"/>
      <w:sz w:val="18"/>
      <w:szCs w:val="18"/>
    </w:rPr>
  </w:style>
  <w:style w:type="character" w:customStyle="1" w:styleId="a8">
    <w:name w:val="页脚 字符"/>
    <w:basedOn w:val="a2"/>
    <w:link w:val="a7"/>
    <w:uiPriority w:val="99"/>
    <w:rsid w:val="00505CF9"/>
    <w:rPr>
      <w:rFonts w:eastAsia="黑体"/>
      <w:sz w:val="18"/>
      <w:szCs w:val="18"/>
    </w:rPr>
  </w:style>
  <w:style w:type="table" w:styleId="a9">
    <w:name w:val="Table Grid"/>
    <w:basedOn w:val="a3"/>
    <w:uiPriority w:val="39"/>
    <w:qFormat/>
    <w:rsid w:val="008C48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caption"/>
    <w:basedOn w:val="a1"/>
    <w:next w:val="a1"/>
    <w:link w:val="ab"/>
    <w:uiPriority w:val="35"/>
    <w:unhideWhenUsed/>
    <w:qFormat/>
    <w:rsid w:val="001D224B"/>
    <w:pPr>
      <w:spacing w:before="60" w:after="60" w:line="240" w:lineRule="auto"/>
      <w:jc w:val="center"/>
    </w:pPr>
    <w:rPr>
      <w:rFonts w:asciiTheme="majorHAnsi" w:eastAsia="黑体" w:hAnsiTheme="majorHAnsi" w:cstheme="majorBidi"/>
      <w:sz w:val="21"/>
      <w:szCs w:val="20"/>
    </w:rPr>
  </w:style>
  <w:style w:type="paragraph" w:styleId="TOC2">
    <w:name w:val="toc 2"/>
    <w:basedOn w:val="a1"/>
    <w:next w:val="a1"/>
    <w:autoRedefine/>
    <w:uiPriority w:val="39"/>
    <w:qFormat/>
    <w:rsid w:val="006B1172"/>
  </w:style>
  <w:style w:type="paragraph" w:styleId="TOC3">
    <w:name w:val="toc 3"/>
    <w:basedOn w:val="a1"/>
    <w:next w:val="a1"/>
    <w:autoRedefine/>
    <w:uiPriority w:val="39"/>
    <w:qFormat/>
    <w:rsid w:val="00275AC1"/>
    <w:pPr>
      <w:tabs>
        <w:tab w:val="right" w:leader="dot" w:pos="8240"/>
      </w:tabs>
    </w:pPr>
    <w:rPr>
      <w:rFonts w:asciiTheme="majorHAnsi" w:hAnsiTheme="majorHAnsi" w:cs="Arial"/>
      <w:noProof/>
    </w:rPr>
  </w:style>
  <w:style w:type="paragraph" w:styleId="TOC1">
    <w:name w:val="toc 1"/>
    <w:basedOn w:val="a1"/>
    <w:next w:val="a1"/>
    <w:autoRedefine/>
    <w:uiPriority w:val="39"/>
    <w:qFormat/>
    <w:rsid w:val="006B1172"/>
    <w:pPr>
      <w:tabs>
        <w:tab w:val="left" w:pos="660"/>
        <w:tab w:val="right" w:leader="dot" w:pos="8240"/>
      </w:tabs>
    </w:pPr>
  </w:style>
  <w:style w:type="character" w:styleId="ac">
    <w:name w:val="Hyperlink"/>
    <w:basedOn w:val="a2"/>
    <w:uiPriority w:val="99"/>
    <w:unhideWhenUsed/>
    <w:rsid w:val="00930B57"/>
    <w:rPr>
      <w:color w:val="0563C1" w:themeColor="hyperlink"/>
      <w:u w:val="single"/>
    </w:rPr>
  </w:style>
  <w:style w:type="character" w:styleId="ad">
    <w:name w:val="page number"/>
    <w:basedOn w:val="a2"/>
    <w:qFormat/>
    <w:rsid w:val="00505CF9"/>
    <w:rPr>
      <w:rFonts w:asciiTheme="minorHAnsi" w:eastAsiaTheme="minorEastAsia" w:hAnsiTheme="minorHAnsi"/>
      <w:b/>
      <w:bCs/>
      <w:sz w:val="21"/>
    </w:rPr>
  </w:style>
  <w:style w:type="paragraph" w:styleId="TOC">
    <w:name w:val="TOC Heading"/>
    <w:basedOn w:val="1"/>
    <w:next w:val="a1"/>
    <w:uiPriority w:val="39"/>
    <w:unhideWhenUsed/>
    <w:qFormat/>
    <w:rsid w:val="00800ADA"/>
    <w:pPr>
      <w:keepNext/>
      <w:keepLines/>
      <w:pageBreakBefore w:val="0"/>
      <w:numPr>
        <w:numId w:val="0"/>
      </w:numPr>
      <w:overflowPunct/>
      <w:spacing w:after="0" w:line="259" w:lineRule="auto"/>
      <w:outlineLvl w:val="9"/>
    </w:pPr>
    <w:rPr>
      <w:rFonts w:cstheme="majorBidi"/>
      <w:b w:val="0"/>
      <w:smallCaps w:val="0"/>
      <w:color w:val="2F5496" w:themeColor="accent1" w:themeShade="BF"/>
      <w:sz w:val="32"/>
      <w:szCs w:val="32"/>
    </w:rPr>
  </w:style>
  <w:style w:type="paragraph" w:styleId="ae">
    <w:name w:val="Title"/>
    <w:basedOn w:val="a1"/>
    <w:next w:val="a1"/>
    <w:link w:val="af"/>
    <w:qFormat/>
    <w:rsid w:val="00800ADA"/>
    <w:pPr>
      <w:spacing w:before="240" w:after="60"/>
      <w:jc w:val="center"/>
    </w:pPr>
    <w:rPr>
      <w:rFonts w:asciiTheme="majorHAnsi" w:eastAsia="黑体" w:hAnsiTheme="majorHAnsi" w:cstheme="majorBidi"/>
      <w:b/>
      <w:bCs/>
      <w:sz w:val="44"/>
      <w:szCs w:val="32"/>
    </w:rPr>
  </w:style>
  <w:style w:type="character" w:customStyle="1" w:styleId="af">
    <w:name w:val="标题 字符"/>
    <w:basedOn w:val="a2"/>
    <w:link w:val="ae"/>
    <w:rsid w:val="00800ADA"/>
    <w:rPr>
      <w:rFonts w:asciiTheme="majorHAnsi" w:eastAsia="黑体" w:hAnsiTheme="majorHAnsi" w:cstheme="majorBidi"/>
      <w:b/>
      <w:bCs/>
      <w:sz w:val="44"/>
      <w:szCs w:val="32"/>
    </w:rPr>
  </w:style>
  <w:style w:type="paragraph" w:styleId="a">
    <w:name w:val="List Paragraph"/>
    <w:basedOn w:val="a1"/>
    <w:next w:val="a1"/>
    <w:link w:val="af0"/>
    <w:uiPriority w:val="34"/>
    <w:qFormat/>
    <w:rsid w:val="00EE2372"/>
    <w:pPr>
      <w:numPr>
        <w:numId w:val="48"/>
      </w:numPr>
    </w:pPr>
  </w:style>
  <w:style w:type="character" w:styleId="af1">
    <w:name w:val="Intense Emphasis"/>
    <w:basedOn w:val="a2"/>
    <w:uiPriority w:val="21"/>
    <w:qFormat/>
    <w:rsid w:val="005272AD"/>
    <w:rPr>
      <w:i/>
      <w:iCs/>
      <w:color w:val="4472C4" w:themeColor="accent1"/>
    </w:rPr>
  </w:style>
  <w:style w:type="table" w:customStyle="1" w:styleId="Merit">
    <w:name w:val="Merit"/>
    <w:basedOn w:val="a3"/>
    <w:uiPriority w:val="39"/>
    <w:qFormat/>
    <w:rsid w:val="00411A1D"/>
    <w:pPr>
      <w:widowControl w:val="0"/>
      <w:jc w:val="center"/>
    </w:pPr>
    <w:rPr>
      <w:sz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rPr>
        <w:rFonts w:asciiTheme="minorHAnsi" w:eastAsiaTheme="minorEastAsia" w:hAnsiTheme="minorHAnsi"/>
        <w:b/>
        <w:sz w:val="21"/>
      </w:rPr>
      <w:tblPr/>
      <w:tcPr>
        <w:shd w:val="clear" w:color="auto" w:fill="F2F2F2" w:themeFill="background1" w:themeFillShade="F2"/>
      </w:tcPr>
    </w:tblStylePr>
  </w:style>
  <w:style w:type="paragraph" w:customStyle="1" w:styleId="af2">
    <w:name w:val="表格文本"/>
    <w:basedOn w:val="a1"/>
    <w:next w:val="20"/>
    <w:qFormat/>
    <w:rsid w:val="00863E6E"/>
    <w:pPr>
      <w:widowControl w:val="0"/>
      <w:spacing w:line="240" w:lineRule="auto"/>
      <w:jc w:val="center"/>
    </w:pPr>
    <w:rPr>
      <w:sz w:val="21"/>
      <w:szCs w:val="21"/>
    </w:rPr>
  </w:style>
  <w:style w:type="table" w:customStyle="1" w:styleId="11">
    <w:name w:val="网格型1"/>
    <w:basedOn w:val="a3"/>
    <w:next w:val="a9"/>
    <w:uiPriority w:val="39"/>
    <w:qFormat/>
    <w:rsid w:val="0071455B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网格型2"/>
    <w:basedOn w:val="a3"/>
    <w:next w:val="a9"/>
    <w:uiPriority w:val="39"/>
    <w:qFormat/>
    <w:rsid w:val="00813720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">
    <w:name w:val="网格型3"/>
    <w:basedOn w:val="a3"/>
    <w:next w:val="a9"/>
    <w:uiPriority w:val="39"/>
    <w:qFormat/>
    <w:rsid w:val="00AA2C67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annotation text"/>
    <w:basedOn w:val="a1"/>
    <w:link w:val="af4"/>
    <w:semiHidden/>
    <w:qFormat/>
    <w:rsid w:val="002A15C2"/>
    <w:pPr>
      <w:spacing w:line="240" w:lineRule="auto"/>
    </w:pPr>
  </w:style>
  <w:style w:type="character" w:customStyle="1" w:styleId="af4">
    <w:name w:val="批注文字 字符"/>
    <w:basedOn w:val="a2"/>
    <w:link w:val="af3"/>
    <w:semiHidden/>
    <w:rsid w:val="002A15C2"/>
    <w:rPr>
      <w:sz w:val="24"/>
      <w:szCs w:val="24"/>
    </w:rPr>
  </w:style>
  <w:style w:type="paragraph" w:customStyle="1" w:styleId="a0">
    <w:name w:val="有序列表段落"/>
    <w:basedOn w:val="a1"/>
    <w:qFormat/>
    <w:rsid w:val="00E0200F"/>
    <w:pPr>
      <w:numPr>
        <w:numId w:val="49"/>
      </w:numPr>
    </w:pPr>
  </w:style>
  <w:style w:type="character" w:styleId="af5">
    <w:name w:val="annotation reference"/>
    <w:semiHidden/>
    <w:qFormat/>
    <w:rsid w:val="00E205B6"/>
    <w:rPr>
      <w:sz w:val="21"/>
      <w:szCs w:val="21"/>
    </w:rPr>
  </w:style>
  <w:style w:type="paragraph" w:styleId="af6">
    <w:name w:val="annotation subject"/>
    <w:basedOn w:val="af3"/>
    <w:next w:val="af3"/>
    <w:link w:val="af7"/>
    <w:semiHidden/>
    <w:qFormat/>
    <w:rsid w:val="00D234E8"/>
    <w:pPr>
      <w:spacing w:line="360" w:lineRule="auto"/>
    </w:pPr>
    <w:rPr>
      <w:b/>
      <w:bCs/>
    </w:rPr>
  </w:style>
  <w:style w:type="character" w:customStyle="1" w:styleId="af7">
    <w:name w:val="批注主题 字符"/>
    <w:basedOn w:val="af4"/>
    <w:link w:val="af6"/>
    <w:semiHidden/>
    <w:rsid w:val="00D234E8"/>
    <w:rPr>
      <w:b/>
      <w:bCs/>
      <w:sz w:val="24"/>
      <w:szCs w:val="24"/>
    </w:rPr>
  </w:style>
  <w:style w:type="character" w:customStyle="1" w:styleId="ab">
    <w:name w:val="题注 字符"/>
    <w:basedOn w:val="a2"/>
    <w:link w:val="aa"/>
    <w:uiPriority w:val="35"/>
    <w:qFormat/>
    <w:rsid w:val="001D224B"/>
    <w:rPr>
      <w:rFonts w:asciiTheme="majorHAnsi" w:eastAsia="黑体" w:hAnsiTheme="majorHAnsi" w:cstheme="majorBidi"/>
      <w:sz w:val="21"/>
    </w:rPr>
  </w:style>
  <w:style w:type="character" w:customStyle="1" w:styleId="af0">
    <w:name w:val="列表段落 字符"/>
    <w:link w:val="a"/>
    <w:uiPriority w:val="34"/>
    <w:qFormat/>
    <w:rsid w:val="00EE2372"/>
    <w:rPr>
      <w:sz w:val="24"/>
      <w:szCs w:val="24"/>
    </w:rPr>
  </w:style>
  <w:style w:type="character" w:styleId="HTML">
    <w:name w:val="HTML Code"/>
    <w:basedOn w:val="a2"/>
    <w:uiPriority w:val="99"/>
    <w:unhideWhenUsed/>
    <w:rsid w:val="004A6BF0"/>
    <w:rPr>
      <w:rFonts w:ascii="宋体" w:eastAsia="宋体" w:hAnsi="宋体" w:cs="宋体"/>
      <w:sz w:val="24"/>
      <w:szCs w:val="24"/>
    </w:rPr>
  </w:style>
  <w:style w:type="paragraph" w:styleId="af8">
    <w:name w:val="Normal (Web)"/>
    <w:basedOn w:val="a1"/>
    <w:uiPriority w:val="99"/>
    <w:unhideWhenUsed/>
    <w:rsid w:val="004A6BF0"/>
    <w:pPr>
      <w:spacing w:before="100" w:beforeAutospacing="1" w:after="100" w:afterAutospacing="1" w:line="240" w:lineRule="auto"/>
    </w:pPr>
    <w:rPr>
      <w:rFonts w:ascii="宋体" w:hAnsi="宋体" w:cs="宋体"/>
    </w:rPr>
  </w:style>
  <w:style w:type="character" w:styleId="af9">
    <w:name w:val="Unresolved Mention"/>
    <w:basedOn w:val="a2"/>
    <w:uiPriority w:val="99"/>
    <w:semiHidden/>
    <w:unhideWhenUsed/>
    <w:rsid w:val="00C41E5A"/>
    <w:rPr>
      <w:color w:val="605E5C"/>
      <w:shd w:val="clear" w:color="auto" w:fill="E1DFDD"/>
    </w:rPr>
  </w:style>
  <w:style w:type="character" w:styleId="afa">
    <w:name w:val="Strong"/>
    <w:basedOn w:val="a2"/>
    <w:uiPriority w:val="22"/>
    <w:qFormat/>
    <w:rsid w:val="00C41E5A"/>
    <w:rPr>
      <w:b/>
      <w:bCs/>
    </w:rPr>
  </w:style>
  <w:style w:type="paragraph" w:styleId="TOC4">
    <w:name w:val="toc 4"/>
    <w:basedOn w:val="a1"/>
    <w:next w:val="a1"/>
    <w:autoRedefine/>
    <w:uiPriority w:val="39"/>
    <w:unhideWhenUsed/>
    <w:rsid w:val="00167C65"/>
    <w:pPr>
      <w:widowControl w:val="0"/>
      <w:spacing w:after="160" w:line="278" w:lineRule="auto"/>
      <w:ind w:leftChars="600" w:left="1260"/>
    </w:pPr>
    <w:rPr>
      <w:rFonts w:asciiTheme="minorHAnsi" w:eastAsiaTheme="minorEastAsia" w:hAnsiTheme="minorHAnsi" w:cstheme="minorBidi"/>
      <w:kern w:val="2"/>
      <w:sz w:val="22"/>
      <w14:ligatures w14:val="standardContextual"/>
    </w:rPr>
  </w:style>
  <w:style w:type="paragraph" w:styleId="TOC5">
    <w:name w:val="toc 5"/>
    <w:basedOn w:val="a1"/>
    <w:next w:val="a1"/>
    <w:autoRedefine/>
    <w:uiPriority w:val="39"/>
    <w:unhideWhenUsed/>
    <w:rsid w:val="00167C65"/>
    <w:pPr>
      <w:widowControl w:val="0"/>
      <w:spacing w:after="160" w:line="278" w:lineRule="auto"/>
      <w:ind w:leftChars="800" w:left="1680"/>
    </w:pPr>
    <w:rPr>
      <w:rFonts w:asciiTheme="minorHAnsi" w:eastAsiaTheme="minorEastAsia" w:hAnsiTheme="minorHAnsi" w:cstheme="minorBidi"/>
      <w:kern w:val="2"/>
      <w:sz w:val="22"/>
      <w14:ligatures w14:val="standardContextual"/>
    </w:rPr>
  </w:style>
  <w:style w:type="paragraph" w:styleId="TOC6">
    <w:name w:val="toc 6"/>
    <w:basedOn w:val="a1"/>
    <w:next w:val="a1"/>
    <w:autoRedefine/>
    <w:uiPriority w:val="39"/>
    <w:unhideWhenUsed/>
    <w:rsid w:val="00167C65"/>
    <w:pPr>
      <w:widowControl w:val="0"/>
      <w:spacing w:after="160" w:line="278" w:lineRule="auto"/>
      <w:ind w:leftChars="1000" w:left="2100"/>
    </w:pPr>
    <w:rPr>
      <w:rFonts w:asciiTheme="minorHAnsi" w:eastAsiaTheme="minorEastAsia" w:hAnsiTheme="minorHAnsi" w:cstheme="minorBidi"/>
      <w:kern w:val="2"/>
      <w:sz w:val="22"/>
      <w14:ligatures w14:val="standardContextual"/>
    </w:rPr>
  </w:style>
  <w:style w:type="paragraph" w:styleId="TOC7">
    <w:name w:val="toc 7"/>
    <w:basedOn w:val="a1"/>
    <w:next w:val="a1"/>
    <w:autoRedefine/>
    <w:uiPriority w:val="39"/>
    <w:unhideWhenUsed/>
    <w:rsid w:val="00167C65"/>
    <w:pPr>
      <w:widowControl w:val="0"/>
      <w:spacing w:after="160" w:line="278" w:lineRule="auto"/>
      <w:ind w:leftChars="1200" w:left="2520"/>
    </w:pPr>
    <w:rPr>
      <w:rFonts w:asciiTheme="minorHAnsi" w:eastAsiaTheme="minorEastAsia" w:hAnsiTheme="minorHAnsi" w:cstheme="minorBidi"/>
      <w:kern w:val="2"/>
      <w:sz w:val="22"/>
      <w14:ligatures w14:val="standardContextual"/>
    </w:rPr>
  </w:style>
  <w:style w:type="paragraph" w:styleId="TOC8">
    <w:name w:val="toc 8"/>
    <w:basedOn w:val="a1"/>
    <w:next w:val="a1"/>
    <w:autoRedefine/>
    <w:uiPriority w:val="39"/>
    <w:unhideWhenUsed/>
    <w:rsid w:val="00167C65"/>
    <w:pPr>
      <w:widowControl w:val="0"/>
      <w:spacing w:after="160" w:line="278" w:lineRule="auto"/>
      <w:ind w:leftChars="1400" w:left="2940"/>
    </w:pPr>
    <w:rPr>
      <w:rFonts w:asciiTheme="minorHAnsi" w:eastAsiaTheme="minorEastAsia" w:hAnsiTheme="minorHAnsi" w:cstheme="minorBidi"/>
      <w:kern w:val="2"/>
      <w:sz w:val="22"/>
      <w14:ligatures w14:val="standardContextual"/>
    </w:rPr>
  </w:style>
  <w:style w:type="paragraph" w:styleId="TOC9">
    <w:name w:val="toc 9"/>
    <w:basedOn w:val="a1"/>
    <w:next w:val="a1"/>
    <w:autoRedefine/>
    <w:uiPriority w:val="39"/>
    <w:unhideWhenUsed/>
    <w:rsid w:val="00167C65"/>
    <w:pPr>
      <w:widowControl w:val="0"/>
      <w:spacing w:after="160" w:line="278" w:lineRule="auto"/>
      <w:ind w:leftChars="1600" w:left="3360"/>
    </w:pPr>
    <w:rPr>
      <w:rFonts w:asciiTheme="minorHAnsi" w:eastAsiaTheme="minorEastAsia" w:hAnsiTheme="minorHAnsi" w:cstheme="minorBidi"/>
      <w:kern w:val="2"/>
      <w:sz w:val="22"/>
      <w14:ligatures w14:val="standardContextual"/>
    </w:rPr>
  </w:style>
  <w:style w:type="paragraph" w:customStyle="1" w:styleId="afb">
    <w:name w:val="公式"/>
    <w:basedOn w:val="a1"/>
    <w:next w:val="a1"/>
    <w:qFormat/>
    <w:rsid w:val="00EB60F3"/>
    <w:pPr>
      <w:jc w:val="center"/>
    </w:pPr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76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7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3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2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33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9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33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9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1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0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04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89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63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26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2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5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8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0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2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9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9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93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9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2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6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1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4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54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76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34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15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16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22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5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1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8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7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95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89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8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63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3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9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51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48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iguel\AppData\Roaming\kingsoft\office6\templates\download\af948210-4532-f5dd-daa4-364c9a088f9d\&#20844;&#21496;&#20869;&#37096;&#36719;&#20214;&#27979;&#35797;&#25253;&#21578;&#27169;&#26495;.doc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rit文档">
      <a:majorFont>
        <a:latin typeface="Times New Roman"/>
        <a:ea typeface="宋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BE458F-6D46-4726-9195-FF6B1DBEBD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公司内部软件测试报告模板.docx</Template>
  <TotalTime>264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Merit</dc:creator>
  <cp:keywords/>
  <cp:lastModifiedBy>chris wintels</cp:lastModifiedBy>
  <cp:revision>141</cp:revision>
  <cp:lastPrinted>2021-06-15T06:04:00Z</cp:lastPrinted>
  <dcterms:created xsi:type="dcterms:W3CDTF">2025-06-23T03:43:00Z</dcterms:created>
  <dcterms:modified xsi:type="dcterms:W3CDTF">2026-06-27T02:23:00Z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A85BE53459714F71B0EC97380481D7DE</vt:lpwstr>
  </property>
</Properties>
</file>